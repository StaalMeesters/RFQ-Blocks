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B8CBA" w14:textId="77777777" w:rsidR="00640E27" w:rsidRDefault="00640E27" w:rsidP="001C561F"/>
    <w:p w14:paraId="2AE2AC7D" w14:textId="77777777" w:rsidR="003F2816" w:rsidRPr="003F2816" w:rsidRDefault="003F2816" w:rsidP="003F2816"/>
    <w:p w14:paraId="550006FC" w14:textId="77777777" w:rsidR="003F2816" w:rsidRPr="003F2816" w:rsidRDefault="003F2816" w:rsidP="003F2816"/>
    <w:p w14:paraId="7D18C7A3" w14:textId="77777777" w:rsidR="003F2816" w:rsidRPr="003F2816" w:rsidRDefault="003F2816" w:rsidP="003F2816"/>
    <w:p w14:paraId="3AAFAD1B" w14:textId="77777777" w:rsidR="003F2816" w:rsidRPr="003F2816" w:rsidRDefault="003F2816" w:rsidP="003F2816"/>
    <w:p w14:paraId="0090A613" w14:textId="77777777" w:rsidR="003F2816" w:rsidRPr="003F2816" w:rsidRDefault="003F2816" w:rsidP="003F2816"/>
    <w:p w14:paraId="483FE265" w14:textId="77777777" w:rsidR="003F2816" w:rsidRPr="003F2816" w:rsidRDefault="003F2816" w:rsidP="003F2816"/>
    <w:p w14:paraId="55DD1F13" w14:textId="77777777" w:rsidR="003F2816" w:rsidRPr="003F2816" w:rsidRDefault="003F2816" w:rsidP="003F2816"/>
    <w:p w14:paraId="1EFDEDCD" w14:textId="77777777" w:rsidR="003F2816" w:rsidRPr="003F2816" w:rsidRDefault="003F2816" w:rsidP="003F2816"/>
    <w:p w14:paraId="0E989968" w14:textId="77777777" w:rsidR="003F2816" w:rsidRPr="003F2816" w:rsidRDefault="003F2816" w:rsidP="003F2816"/>
    <w:p w14:paraId="0F41ECA6" w14:textId="77777777" w:rsidR="003F2816" w:rsidRPr="003F2816" w:rsidRDefault="003F2816" w:rsidP="003F2816"/>
    <w:p w14:paraId="6F2042D1" w14:textId="77777777" w:rsidR="003F2816" w:rsidRPr="003F2816" w:rsidRDefault="003F2816" w:rsidP="003F2816"/>
    <w:p w14:paraId="43B033B4" w14:textId="77777777" w:rsidR="003F2816" w:rsidRPr="003F2816" w:rsidRDefault="003F2816" w:rsidP="003F2816"/>
    <w:p w14:paraId="59BC49E5" w14:textId="77777777" w:rsidR="003F2816" w:rsidRPr="003F2816" w:rsidRDefault="003F2816" w:rsidP="003F2816"/>
    <w:p w14:paraId="276BB74D" w14:textId="77777777" w:rsidR="003F2816" w:rsidRPr="003F2816" w:rsidRDefault="003F2816" w:rsidP="003F2816"/>
    <w:p w14:paraId="6A63C808" w14:textId="77777777" w:rsidR="003F2816" w:rsidRPr="003F2816" w:rsidRDefault="003F2816" w:rsidP="003F2816"/>
    <w:p w14:paraId="10FDCA8D" w14:textId="77777777" w:rsidR="003F2816" w:rsidRPr="003F2816" w:rsidRDefault="003F2816" w:rsidP="003F2816"/>
    <w:p w14:paraId="73504F6C" w14:textId="77777777" w:rsidR="003F2816" w:rsidRPr="003F2816" w:rsidRDefault="003F2816" w:rsidP="003F2816"/>
    <w:p w14:paraId="6B03D805" w14:textId="77777777" w:rsidR="003F2816" w:rsidRPr="003F2816" w:rsidRDefault="003F2816" w:rsidP="003F2816"/>
    <w:sectPr w:rsidR="003F2816" w:rsidRPr="003F2816" w:rsidSect="003B4E3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276" w:right="1276" w:bottom="1276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CDB84" w14:textId="77777777" w:rsidR="006F33CB" w:rsidRPr="005708ED" w:rsidRDefault="006F33CB" w:rsidP="00977330">
      <w:pPr>
        <w:spacing w:after="0" w:line="240" w:lineRule="auto"/>
      </w:pPr>
      <w:r w:rsidRPr="005708ED">
        <w:separator/>
      </w:r>
    </w:p>
  </w:endnote>
  <w:endnote w:type="continuationSeparator" w:id="0">
    <w:p w14:paraId="1060B7A7" w14:textId="77777777" w:rsidR="006F33CB" w:rsidRPr="005708ED" w:rsidRDefault="006F33CB" w:rsidP="00977330">
      <w:pPr>
        <w:spacing w:after="0" w:line="240" w:lineRule="auto"/>
      </w:pPr>
      <w:r w:rsidRPr="005708E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K Guise Regular">
    <w:panose1 w:val="000002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4716C" w14:textId="77777777" w:rsidR="00473029" w:rsidRDefault="0047302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8D501" w14:textId="77777777" w:rsidR="005708ED" w:rsidRDefault="003B4E32" w:rsidP="001560D5">
    <w:pPr>
      <w:pStyle w:val="Footer"/>
      <w:spacing w:before="840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78D8E443" wp14:editId="3B2FB42F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468755" cy="995045"/>
              <wp:effectExtent l="0" t="0" r="0" b="0"/>
              <wp:wrapNone/>
              <wp:docPr id="1112028602" name="Groe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68755" cy="995045"/>
                        <a:chOff x="0" y="0"/>
                        <a:chExt cx="1469072" cy="995368"/>
                      </a:xfrm>
                    </wpg:grpSpPr>
                    <wps:wsp>
                      <wps:cNvPr id="1549613762" name="Rechte verbindingslijn 4"/>
                      <wps:cNvCnPr/>
                      <wps:spPr>
                        <a:xfrm>
                          <a:off x="1319212" y="995368"/>
                          <a:ext cx="149860" cy="0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pic:pic xmlns:pic="http://schemas.openxmlformats.org/drawingml/2006/picture">
                      <pic:nvPicPr>
                        <pic:cNvPr id="1310527753" name="Graphic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500063"/>
                          <a:ext cx="892175" cy="21971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68406162" name="Graphic 1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9670" cy="4495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5BFA331" id="Groep 5" o:spid="_x0000_s1026" style="position:absolute;margin-left:64.45pt;margin-top:0;width:115.65pt;height:78.35pt;z-index:251671552;mso-position-horizontal:right;mso-position-horizontal-relative:page;mso-position-vertical:bottom;mso-position-vertical-relative:page" coordsize="14690,995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">
              <v:line id="Rechte verbindingslijn 4" o:spid="_x0000_s1027" style="position:absolute;visibility:visible;mso-wrap-style:square" from="13192,9953" to="14690,9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" stroked="f" strokeweight=".5pt">
                <v:stroke joinstyle="miter"/>
              </v:lin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aphic 1" o:spid="_x0000_s1028" type="#_x0000_t75" style="position:absolute;top:5000;width:8921;height:2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">
                <v:imagedata r:id="rId5" o:title=""/>
              </v:shape>
              <v:shape id="Graphic 1" o:spid="_x0000_s1029" type="#_x0000_t75" style="position:absolute;width:11696;height:4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">
                <v:imagedata r:id="rId6" o:title=""/>
              </v:shape>
              <w10:wrap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8B6AB" w14:textId="77777777" w:rsidR="00301B01" w:rsidRPr="005708ED" w:rsidRDefault="00A719B7" w:rsidP="001560D5">
    <w:pPr>
      <w:pStyle w:val="Footer"/>
      <w:spacing w:before="840"/>
    </w:pPr>
    <w:r w:rsidRPr="005708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1D0C201" wp14:editId="113CEED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6013938" cy="920087"/>
              <wp:effectExtent l="0" t="0" r="0" b="0"/>
              <wp:wrapNone/>
              <wp:docPr id="1363466446" name="Tekstvak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13938" cy="92008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3B01B8F" w14:textId="77777777" w:rsidR="00301B01" w:rsidRPr="00CD7F02" w:rsidRDefault="00301B01" w:rsidP="00A719B7">
                          <w:pPr>
                            <w:tabs>
                              <w:tab w:val="left" w:pos="266"/>
                              <w:tab w:val="right" w:pos="3828"/>
                              <w:tab w:val="left" w:pos="3969"/>
                              <w:tab w:val="right" w:pos="6237"/>
                              <w:tab w:val="left" w:pos="6379"/>
                            </w:tabs>
                            <w:spacing w:after="0" w:line="348" w:lineRule="auto"/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  <w:lang w:val="de-DE"/>
                            </w:rPr>
                          </w:pPr>
                          <w:r w:rsidRPr="00FD4B33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  <w:lang w:val="de-DE"/>
                            </w:rPr>
                            <w:t>A.</w:t>
                          </w:r>
                          <w:r w:rsidRPr="00FD4B33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  <w:lang w:val="de-DE"/>
                            </w:rPr>
                            <w:tab/>
                          </w:r>
                          <w:r w:rsidR="00FD4B33" w:rsidRPr="00FD4B33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  <w:lang w:val="de-DE"/>
                            </w:rPr>
                            <w:t>Staalmeesters Projekt &amp; Realisierung GmbH</w:t>
                          </w:r>
                          <w:r w:rsidRPr="00FD4B33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  <w:lang w:val="de-DE"/>
                            </w:rPr>
                            <w:tab/>
                            <w:t>T.</w:t>
                          </w:r>
                          <w:r w:rsidRPr="00FD4B33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  <w:lang w:val="de-DE"/>
                            </w:rPr>
                            <w:tab/>
                          </w:r>
                          <w:r w:rsidR="00CD7F02" w:rsidRPr="00CD7F02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  <w:lang w:val="de-DE"/>
                            </w:rPr>
                            <w:t>+49 32 22 109 73 80</w:t>
                          </w:r>
                          <w:r w:rsidRPr="00CD7F02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  <w:lang w:val="de-DE"/>
                            </w:rPr>
                            <w:tab/>
                          </w:r>
                          <w:r w:rsidR="00CD7F02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  <w:lang w:val="de-DE"/>
                            </w:rPr>
                            <w:t>BANK</w:t>
                          </w:r>
                          <w:r w:rsidRPr="00CD7F02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  <w:lang w:val="de-DE"/>
                            </w:rPr>
                            <w:t>:</w:t>
                          </w:r>
                          <w:r w:rsidRPr="00CD7F02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  <w:lang w:val="de-DE"/>
                            </w:rPr>
                            <w:tab/>
                          </w:r>
                          <w:r w:rsidR="00CD7F02" w:rsidRPr="00CD7F02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  <w:lang w:val="de-DE"/>
                            </w:rPr>
                            <w:t>Volksbank Gronau-Ahaus eG</w:t>
                          </w:r>
                        </w:p>
                        <w:p w14:paraId="261E2780" w14:textId="77777777" w:rsidR="00301B01" w:rsidRPr="00473029" w:rsidRDefault="00301B01" w:rsidP="00A719B7">
                          <w:pPr>
                            <w:tabs>
                              <w:tab w:val="left" w:pos="266"/>
                              <w:tab w:val="right" w:pos="3828"/>
                              <w:tab w:val="left" w:pos="3969"/>
                              <w:tab w:val="right" w:pos="6237"/>
                              <w:tab w:val="left" w:pos="6379"/>
                            </w:tabs>
                            <w:spacing w:after="0" w:line="348" w:lineRule="auto"/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  <w:lang w:val="en-US"/>
                            </w:rPr>
                          </w:pPr>
                          <w:r w:rsidRPr="00CD7F02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  <w:lang w:val="de-DE"/>
                            </w:rPr>
                            <w:tab/>
                          </w:r>
                          <w:r w:rsidR="00CD7F02" w:rsidRPr="00473029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  <w:lang w:val="en-US"/>
                            </w:rPr>
                            <w:t>Gereonshof 2a</w:t>
                          </w:r>
                          <w:r w:rsidRPr="00473029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  <w:lang w:val="en-US"/>
                            </w:rPr>
                            <w:tab/>
                            <w:t>E.</w:t>
                          </w:r>
                          <w:r w:rsidRPr="00473029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  <w:lang w:val="en-US"/>
                            </w:rPr>
                            <w:tab/>
                          </w:r>
                          <w:r w:rsidR="005708ED" w:rsidRPr="00473029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  <w:lang w:val="en-US"/>
                            </w:rPr>
                            <w:t>info@stmgroup.</w:t>
                          </w:r>
                          <w:r w:rsidR="00CD7F02" w:rsidRPr="00473029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  <w:lang w:val="en-US"/>
                            </w:rPr>
                            <w:t>de</w:t>
                          </w:r>
                          <w:r w:rsidRPr="00473029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  <w:lang w:val="en-US"/>
                            </w:rPr>
                            <w:tab/>
                          </w:r>
                          <w:r w:rsidR="00CD7F02" w:rsidRPr="00473029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  <w:lang w:val="en-US"/>
                            </w:rPr>
                            <w:t>IBAN</w:t>
                          </w:r>
                          <w:r w:rsidRPr="00473029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  <w:lang w:val="en-US"/>
                            </w:rPr>
                            <w:t>:</w:t>
                          </w:r>
                          <w:r w:rsidR="00FD4B33" w:rsidRPr="00473029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  <w:lang w:val="en-US"/>
                            </w:rPr>
                            <w:tab/>
                          </w:r>
                          <w:r w:rsidR="00CD7F02" w:rsidRPr="00473029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  <w:lang w:val="en-US"/>
                            </w:rPr>
                            <w:t>DE12 4016 4024 0162 4763 00</w:t>
                          </w:r>
                        </w:p>
                        <w:p w14:paraId="6DDE1836" w14:textId="77777777" w:rsidR="00301B01" w:rsidRPr="00301B01" w:rsidRDefault="00301B01" w:rsidP="00A719B7">
                          <w:pPr>
                            <w:tabs>
                              <w:tab w:val="left" w:pos="266"/>
                              <w:tab w:val="right" w:pos="3828"/>
                              <w:tab w:val="left" w:pos="3969"/>
                              <w:tab w:val="right" w:pos="6237"/>
                              <w:tab w:val="left" w:pos="6379"/>
                            </w:tabs>
                            <w:spacing w:after="0" w:line="348" w:lineRule="auto"/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</w:pPr>
                          <w:r w:rsidRPr="00473029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  <w:lang w:val="en-US"/>
                            </w:rPr>
                            <w:tab/>
                          </w:r>
                          <w:r w:rsidR="00CD7F02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DE-50670</w:t>
                          </w:r>
                          <w:r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 xml:space="preserve"> </w:t>
                          </w:r>
                          <w:r w:rsidR="00CD7F02" w:rsidRPr="00CD7F02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Köln</w:t>
                          </w:r>
                          <w:r w:rsidRPr="00301B01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ab/>
                            <w:t>W.</w:t>
                          </w:r>
                          <w:r w:rsidRPr="00301B01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ab/>
                          </w:r>
                          <w:r w:rsidR="005708ED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stmgroup.</w:t>
                          </w:r>
                          <w:r w:rsidR="00CD7F02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de</w:t>
                          </w:r>
                          <w:r w:rsidRPr="00301B01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ab/>
                          </w:r>
                          <w:r w:rsidR="00CD7F02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HRB</w:t>
                          </w:r>
                          <w:r w:rsidRPr="00301B01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:</w:t>
                          </w:r>
                          <w:r w:rsidRPr="00301B01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ab/>
                          </w:r>
                          <w:r w:rsidR="00CD7F02" w:rsidRPr="00CD7F02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B211557</w:t>
                          </w:r>
                          <w:r w:rsidR="00B53AD9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 xml:space="preserve"> </w:t>
                          </w:r>
                          <w:r w:rsidR="00CD7F02" w:rsidRPr="00CD7F02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Köln</w:t>
                          </w:r>
                        </w:p>
                        <w:p w14:paraId="7C53D117" w14:textId="77777777" w:rsidR="00301B01" w:rsidRPr="00A719B7" w:rsidRDefault="00301B01" w:rsidP="00A719B7">
                          <w:pPr>
                            <w:tabs>
                              <w:tab w:val="left" w:pos="266"/>
                              <w:tab w:val="right" w:pos="2552"/>
                              <w:tab w:val="left" w:pos="2694"/>
                              <w:tab w:val="right" w:pos="6237"/>
                              <w:tab w:val="left" w:pos="6379"/>
                            </w:tabs>
                            <w:spacing w:after="0" w:line="348" w:lineRule="auto"/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  <w:lang w:val="de-DE"/>
                            </w:rPr>
                          </w:pPr>
                          <w:r w:rsidRPr="00301B01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ab/>
                          </w:r>
                          <w:r w:rsidR="00A719B7" w:rsidRPr="00A719B7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  <w:lang w:val="de-DE"/>
                            </w:rPr>
                            <w:t>Geschäftsführer: R</w:t>
                          </w:r>
                          <w:r w:rsidR="00A719B7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  <w:lang w:val="de-DE"/>
                            </w:rPr>
                            <w:t>.</w:t>
                          </w:r>
                          <w:r w:rsidR="00A719B7" w:rsidRPr="00A719B7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  <w:lang w:val="de-DE"/>
                            </w:rPr>
                            <w:t xml:space="preserve">Bos </w:t>
                          </w:r>
                          <w:r w:rsidR="00A719B7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  <w:lang w:val="de-DE"/>
                            </w:rPr>
                            <w:tab/>
                          </w:r>
                          <w:r w:rsidR="00A719B7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  <w:lang w:val="de-DE"/>
                            </w:rPr>
                            <w:tab/>
                          </w:r>
                          <w:r w:rsidR="00A719B7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  <w:lang w:val="de-DE"/>
                            </w:rPr>
                            <w:tab/>
                          </w:r>
                          <w:r w:rsidR="00A719B7" w:rsidRPr="00A719B7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  <w:lang w:val="de-DE"/>
                            </w:rPr>
                            <w:t>Ust-IdNr:</w:t>
                          </w:r>
                          <w:r w:rsidR="00A719B7" w:rsidRPr="00A719B7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  <w:lang w:val="de-DE"/>
                            </w:rPr>
                            <w:tab/>
                            <w:t>DE312764732</w:t>
                          </w:r>
                          <w:r w:rsidRPr="00A719B7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  <w:lang w:val="de-DE"/>
                            </w:rPr>
                            <w:tab/>
                          </w:r>
                          <w:r w:rsidRPr="00A719B7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  <w:lang w:val="de-DE"/>
                            </w:rPr>
                            <w:tab/>
                          </w:r>
                        </w:p>
                      </w:txbxContent>
                    </wps:txbx>
                    <wps:bodyPr rot="0" spcFirstLastPara="0" vertOverflow="overflow" horzOverflow="overflow" vert="horz" wrap="square" lIns="378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1D0C201" id="_x0000_t202" coordsize="21600,21600" o:spt="202" path="m,l,21600r21600,l21600,xe">
              <v:stroke joinstyle="miter"/>
              <v:path gradientshapeok="t" o:connecttype="rect"/>
            </v:shapetype>
            <v:shape id="Tekstvak 1" o:spid="_x0000_s1026" type="#_x0000_t202" style="position:absolute;margin-left:0;margin-top:0;width:473.55pt;height:72.45pt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" filled="f" stroked="f" strokeweight=".5pt">
              <v:textbox inset="10.5mm">
                <w:txbxContent>
                  <w:p w14:paraId="53B01B8F" w14:textId="77777777" w:rsidR="00301B01" w:rsidRPr="00CD7F02" w:rsidRDefault="00301B01" w:rsidP="00A719B7">
                    <w:pPr>
                      <w:tabs>
                        <w:tab w:val="left" w:pos="266"/>
                        <w:tab w:val="right" w:pos="3828"/>
                        <w:tab w:val="left" w:pos="3969"/>
                        <w:tab w:val="right" w:pos="6237"/>
                        <w:tab w:val="left" w:pos="6379"/>
                      </w:tabs>
                      <w:spacing w:after="0" w:line="348" w:lineRule="auto"/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  <w:lang w:val="de-DE"/>
                      </w:rPr>
                    </w:pPr>
                    <w:r w:rsidRPr="00FD4B33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  <w:lang w:val="de-DE"/>
                      </w:rPr>
                      <w:t>A.</w:t>
                    </w:r>
                    <w:r w:rsidRPr="00FD4B33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  <w:lang w:val="de-DE"/>
                      </w:rPr>
                      <w:tab/>
                    </w:r>
                    <w:r w:rsidR="00FD4B33" w:rsidRPr="00FD4B33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  <w:lang w:val="de-DE"/>
                      </w:rPr>
                      <w:t>Staalmeesters Projekt &amp; Realisierung GmbH</w:t>
                    </w:r>
                    <w:r w:rsidRPr="00FD4B33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  <w:lang w:val="de-DE"/>
                      </w:rPr>
                      <w:tab/>
                      <w:t>T.</w:t>
                    </w:r>
                    <w:r w:rsidRPr="00FD4B33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  <w:lang w:val="de-DE"/>
                      </w:rPr>
                      <w:tab/>
                    </w:r>
                    <w:r w:rsidR="00CD7F02" w:rsidRPr="00CD7F02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  <w:lang w:val="de-DE"/>
                      </w:rPr>
                      <w:t>+49 32 22 109 73 80</w:t>
                    </w:r>
                    <w:r w:rsidRPr="00CD7F02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  <w:lang w:val="de-DE"/>
                      </w:rPr>
                      <w:tab/>
                    </w:r>
                    <w:r w:rsidR="00CD7F02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  <w:lang w:val="de-DE"/>
                      </w:rPr>
                      <w:t>BANK</w:t>
                    </w:r>
                    <w:r w:rsidRPr="00CD7F02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  <w:lang w:val="de-DE"/>
                      </w:rPr>
                      <w:t>:</w:t>
                    </w:r>
                    <w:r w:rsidRPr="00CD7F02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  <w:lang w:val="de-DE"/>
                      </w:rPr>
                      <w:tab/>
                    </w:r>
                    <w:r w:rsidR="00CD7F02" w:rsidRPr="00CD7F02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  <w:lang w:val="de-DE"/>
                      </w:rPr>
                      <w:t>Volksbank Gronau-Ahaus eG</w:t>
                    </w:r>
                  </w:p>
                  <w:p w14:paraId="261E2780" w14:textId="77777777" w:rsidR="00301B01" w:rsidRPr="00473029" w:rsidRDefault="00301B01" w:rsidP="00A719B7">
                    <w:pPr>
                      <w:tabs>
                        <w:tab w:val="left" w:pos="266"/>
                        <w:tab w:val="right" w:pos="3828"/>
                        <w:tab w:val="left" w:pos="3969"/>
                        <w:tab w:val="right" w:pos="6237"/>
                        <w:tab w:val="left" w:pos="6379"/>
                      </w:tabs>
                      <w:spacing w:after="0" w:line="348" w:lineRule="auto"/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  <w:lang w:val="en-US"/>
                      </w:rPr>
                    </w:pPr>
                    <w:r w:rsidRPr="00CD7F02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  <w:lang w:val="de-DE"/>
                      </w:rPr>
                      <w:tab/>
                    </w:r>
                    <w:r w:rsidR="00CD7F02" w:rsidRPr="00473029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  <w:lang w:val="en-US"/>
                      </w:rPr>
                      <w:t>Gereonshof 2a</w:t>
                    </w:r>
                    <w:r w:rsidRPr="00473029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  <w:lang w:val="en-US"/>
                      </w:rPr>
                      <w:tab/>
                      <w:t>E.</w:t>
                    </w:r>
                    <w:r w:rsidRPr="00473029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  <w:lang w:val="en-US"/>
                      </w:rPr>
                      <w:tab/>
                    </w:r>
                    <w:r w:rsidR="005708ED" w:rsidRPr="00473029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  <w:lang w:val="en-US"/>
                      </w:rPr>
                      <w:t>info@stmgroup.</w:t>
                    </w:r>
                    <w:r w:rsidR="00CD7F02" w:rsidRPr="00473029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  <w:lang w:val="en-US"/>
                      </w:rPr>
                      <w:t>de</w:t>
                    </w:r>
                    <w:r w:rsidRPr="00473029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  <w:lang w:val="en-US"/>
                      </w:rPr>
                      <w:tab/>
                    </w:r>
                    <w:r w:rsidR="00CD7F02" w:rsidRPr="00473029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  <w:lang w:val="en-US"/>
                      </w:rPr>
                      <w:t>IBAN</w:t>
                    </w:r>
                    <w:r w:rsidRPr="00473029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  <w:lang w:val="en-US"/>
                      </w:rPr>
                      <w:t>:</w:t>
                    </w:r>
                    <w:r w:rsidR="00FD4B33" w:rsidRPr="00473029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  <w:lang w:val="en-US"/>
                      </w:rPr>
                      <w:tab/>
                    </w:r>
                    <w:r w:rsidR="00CD7F02" w:rsidRPr="00473029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  <w:lang w:val="en-US"/>
                      </w:rPr>
                      <w:t>DE12 4016 4024 0162 4763 00</w:t>
                    </w:r>
                  </w:p>
                  <w:p w14:paraId="6DDE1836" w14:textId="77777777" w:rsidR="00301B01" w:rsidRPr="00301B01" w:rsidRDefault="00301B01" w:rsidP="00A719B7">
                    <w:pPr>
                      <w:tabs>
                        <w:tab w:val="left" w:pos="266"/>
                        <w:tab w:val="right" w:pos="3828"/>
                        <w:tab w:val="left" w:pos="3969"/>
                        <w:tab w:val="right" w:pos="6237"/>
                        <w:tab w:val="left" w:pos="6379"/>
                      </w:tabs>
                      <w:spacing w:after="0" w:line="348" w:lineRule="auto"/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</w:pPr>
                    <w:r w:rsidRPr="00473029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  <w:lang w:val="en-US"/>
                      </w:rPr>
                      <w:tab/>
                    </w:r>
                    <w:r w:rsidR="00CD7F02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DE-50670</w:t>
                    </w:r>
                    <w:r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 xml:space="preserve"> </w:t>
                    </w:r>
                    <w:r w:rsidR="00CD7F02" w:rsidRPr="00CD7F02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Köln</w:t>
                    </w:r>
                    <w:r w:rsidRPr="00301B01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ab/>
                      <w:t>W.</w:t>
                    </w:r>
                    <w:r w:rsidRPr="00301B01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ab/>
                    </w:r>
                    <w:r w:rsidR="005708ED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stmgroup.</w:t>
                    </w:r>
                    <w:r w:rsidR="00CD7F02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de</w:t>
                    </w:r>
                    <w:r w:rsidRPr="00301B01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ab/>
                    </w:r>
                    <w:r w:rsidR="00CD7F02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HRB</w:t>
                    </w:r>
                    <w:r w:rsidRPr="00301B01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:</w:t>
                    </w:r>
                    <w:r w:rsidRPr="00301B01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ab/>
                    </w:r>
                    <w:r w:rsidR="00CD7F02" w:rsidRPr="00CD7F02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B211557</w:t>
                    </w:r>
                    <w:r w:rsidR="00B53AD9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 xml:space="preserve"> </w:t>
                    </w:r>
                    <w:r w:rsidR="00CD7F02" w:rsidRPr="00CD7F02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Köln</w:t>
                    </w:r>
                  </w:p>
                  <w:p w14:paraId="7C53D117" w14:textId="77777777" w:rsidR="00301B01" w:rsidRPr="00A719B7" w:rsidRDefault="00301B01" w:rsidP="00A719B7">
                    <w:pPr>
                      <w:tabs>
                        <w:tab w:val="left" w:pos="266"/>
                        <w:tab w:val="right" w:pos="2552"/>
                        <w:tab w:val="left" w:pos="2694"/>
                        <w:tab w:val="right" w:pos="6237"/>
                        <w:tab w:val="left" w:pos="6379"/>
                      </w:tabs>
                      <w:spacing w:after="0" w:line="348" w:lineRule="auto"/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  <w:lang w:val="de-DE"/>
                      </w:rPr>
                    </w:pPr>
                    <w:r w:rsidRPr="00301B01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ab/>
                    </w:r>
                    <w:r w:rsidR="00A719B7" w:rsidRPr="00A719B7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  <w:lang w:val="de-DE"/>
                      </w:rPr>
                      <w:t>Geschäftsführer: R</w:t>
                    </w:r>
                    <w:r w:rsidR="00A719B7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  <w:lang w:val="de-DE"/>
                      </w:rPr>
                      <w:t>.</w:t>
                    </w:r>
                    <w:r w:rsidR="00A719B7" w:rsidRPr="00A719B7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  <w:lang w:val="de-DE"/>
                      </w:rPr>
                      <w:t xml:space="preserve">Bos </w:t>
                    </w:r>
                    <w:r w:rsidR="00A719B7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  <w:lang w:val="de-DE"/>
                      </w:rPr>
                      <w:tab/>
                    </w:r>
                    <w:r w:rsidR="00A719B7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  <w:lang w:val="de-DE"/>
                      </w:rPr>
                      <w:tab/>
                    </w:r>
                    <w:r w:rsidR="00A719B7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  <w:lang w:val="de-DE"/>
                      </w:rPr>
                      <w:tab/>
                    </w:r>
                    <w:r w:rsidR="00A719B7" w:rsidRPr="00A719B7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  <w:lang w:val="de-DE"/>
                      </w:rPr>
                      <w:t>Ust-IdNr:</w:t>
                    </w:r>
                    <w:r w:rsidR="00A719B7" w:rsidRPr="00A719B7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  <w:lang w:val="de-DE"/>
                      </w:rPr>
                      <w:tab/>
                      <w:t>DE312764732</w:t>
                    </w:r>
                    <w:r w:rsidRPr="00A719B7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  <w:lang w:val="de-DE"/>
                      </w:rPr>
                      <w:tab/>
                    </w:r>
                    <w:r w:rsidRPr="00A719B7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  <w:lang w:val="de-D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B4E32">
      <w:rPr>
        <w:noProof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276DAE0E" wp14:editId="194D6C45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468755" cy="995045"/>
              <wp:effectExtent l="0" t="0" r="0" b="0"/>
              <wp:wrapNone/>
              <wp:docPr id="1828178819" name="Groe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68755" cy="995045"/>
                        <a:chOff x="0" y="0"/>
                        <a:chExt cx="1469072" cy="995368"/>
                      </a:xfrm>
                    </wpg:grpSpPr>
                    <wps:wsp>
                      <wps:cNvPr id="252777020" name="Rechte verbindingslijn 4"/>
                      <wps:cNvCnPr/>
                      <wps:spPr>
                        <a:xfrm>
                          <a:off x="1319212" y="995368"/>
                          <a:ext cx="149860" cy="0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pic:pic xmlns:pic="http://schemas.openxmlformats.org/drawingml/2006/picture">
                      <pic:nvPicPr>
                        <pic:cNvPr id="1551136770" name="Graphic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500063"/>
                          <a:ext cx="892175" cy="21971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33843270" name="Graphic 1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9670" cy="4495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C6AF1EB" id="Groep 5" o:spid="_x0000_s1026" style="position:absolute;margin-left:64.45pt;margin-top:0;width:115.65pt;height:78.35pt;z-index:251673600;mso-position-horizontal:right;mso-position-horizontal-relative:page;mso-position-vertical:bottom;mso-position-vertical-relative:page" coordsize="14690,995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">
              <v:line id="Rechte verbindingslijn 4" o:spid="_x0000_s1027" style="position:absolute;visibility:visible;mso-wrap-style:square" from="13192,9953" to="14690,9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" stroked="f" strokeweight=".5pt">
                <v:stroke joinstyle="miter"/>
              </v:lin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aphic 1" o:spid="_x0000_s1028" type="#_x0000_t75" style="position:absolute;top:5000;width:8921;height:2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">
                <v:imagedata r:id="rId5" o:title=""/>
              </v:shape>
              <v:shape id="Graphic 1" o:spid="_x0000_s1029" type="#_x0000_t75" style="position:absolute;width:11696;height:4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">
                <v:imagedata r:id="rId6" o:title="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06D47" w14:textId="77777777" w:rsidR="006F33CB" w:rsidRPr="005708ED" w:rsidRDefault="006F33CB" w:rsidP="00977330">
      <w:pPr>
        <w:spacing w:after="0" w:line="240" w:lineRule="auto"/>
      </w:pPr>
      <w:r w:rsidRPr="005708ED">
        <w:separator/>
      </w:r>
    </w:p>
  </w:footnote>
  <w:footnote w:type="continuationSeparator" w:id="0">
    <w:p w14:paraId="71665499" w14:textId="77777777" w:rsidR="006F33CB" w:rsidRPr="005708ED" w:rsidRDefault="006F33CB" w:rsidP="00977330">
      <w:pPr>
        <w:spacing w:after="0" w:line="240" w:lineRule="auto"/>
      </w:pPr>
      <w:r w:rsidRPr="005708E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08D07" w14:textId="77777777" w:rsidR="00473029" w:rsidRDefault="0047302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F28CD" w14:textId="77777777" w:rsidR="005708ED" w:rsidRDefault="005708ED" w:rsidP="001560D5">
    <w:pPr>
      <w:pStyle w:val="Header"/>
      <w:spacing w:after="840"/>
    </w:pPr>
    <w:r>
      <w:rPr>
        <w:noProof/>
      </w:rPr>
      <w:drawing>
        <wp:anchor distT="0" distB="0" distL="114300" distR="114300" simplePos="0" relativeHeight="251666432" behindDoc="0" locked="0" layoutInCell="1" allowOverlap="1" wp14:anchorId="4E469DA1" wp14:editId="38AC0058">
          <wp:simplePos x="0" y="0"/>
          <wp:positionH relativeFrom="page">
            <wp:align>right</wp:align>
          </wp:positionH>
          <wp:positionV relativeFrom="page">
            <wp:posOffset>0</wp:posOffset>
          </wp:positionV>
          <wp:extent cx="711835" cy="743659"/>
          <wp:effectExtent l="0" t="0" r="0" b="0"/>
          <wp:wrapNone/>
          <wp:docPr id="1522345553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2345553" name=""/>
                  <pic:cNvPicPr/>
                </pic:nvPicPr>
                <pic:blipFill rotWithShape="1"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t="-88050" r="-80005" b="-1"/>
                  <a:stretch/>
                </pic:blipFill>
                <pic:spPr bwMode="auto">
                  <a:xfrm>
                    <a:off x="0" y="0"/>
                    <a:ext cx="711835" cy="74365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85A4A" w14:textId="77777777" w:rsidR="005A3533" w:rsidRPr="005708ED" w:rsidRDefault="009D7367" w:rsidP="003B4E32">
    <w:pPr>
      <w:pStyle w:val="Header"/>
      <w:spacing w:after="840"/>
    </w:pPr>
    <w:r w:rsidRPr="009D7367">
      <w:rPr>
        <w:noProof/>
      </w:rPr>
      <w:drawing>
        <wp:anchor distT="0" distB="0" distL="114300" distR="114300" simplePos="0" relativeHeight="251674624" behindDoc="0" locked="0" layoutInCell="1" allowOverlap="1" wp14:anchorId="34318C63" wp14:editId="79B4E284">
          <wp:simplePos x="0" y="0"/>
          <wp:positionH relativeFrom="column">
            <wp:posOffset>-462280</wp:posOffset>
          </wp:positionH>
          <wp:positionV relativeFrom="paragraph">
            <wp:posOffset>3484</wp:posOffset>
          </wp:positionV>
          <wp:extent cx="2179387" cy="405170"/>
          <wp:effectExtent l="0" t="0" r="0" b="0"/>
          <wp:wrapNone/>
          <wp:docPr id="641714520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1714520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79387" cy="4051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tity" w:val="STM Group"/>
    <w:docVar w:name="idxAddress" w:val="Nijverheidsstraat 39"/>
    <w:docVar w:name="idxBIC" w:val="INGBNL2A"/>
    <w:docVar w:name="idxCoC" w:val="Enschede: 56856296"/>
    <w:docVar w:name="idxCountry" w:val="The Netherlands"/>
    <w:docVar w:name="idxEmail" w:val="info@stmgroup.com"/>
    <w:docVar w:name="idxFullname" w:val="STM Groep B.V"/>
    <w:docVar w:name="idxIBAN" w:val="NL34INGB0667393455"/>
    <w:docVar w:name="idxName" w:val="STM Group"/>
    <w:docVar w:name="idxPhone" w:val="+31 53 4781970"/>
    <w:docVar w:name="idxPlace" w:val="Losser"/>
    <w:docVar w:name="idxVAT" w:val="NL852334205B01"/>
    <w:docVar w:name="idxWebsite" w:val="stmgroup.com"/>
    <w:docVar w:name="idxZIP" w:val="NL-7581 PV"/>
    <w:docVar w:name="Language" w:val="NL"/>
    <w:docVar w:name="txtAbsent" w:val="Afwezig"/>
    <w:docVar w:name="txtActionList" w:val="Actielijst"/>
    <w:docVar w:name="txtAgenda" w:val="Agenda"/>
    <w:docVar w:name="txtAnyOtherBusiness" w:val="Rondvraag"/>
    <w:docVar w:name="txtAppendix1" w:val="Bijlage %1"/>
    <w:docVar w:name="txtAppendix2" w:val="B.%1.%2"/>
    <w:docVar w:name="txtAppendix3" w:val="B.%1.%2.%3"/>
    <w:docVar w:name="txtArticleCode" w:val="Artikelcode"/>
    <w:docVar w:name="txtAttn" w:val="T.a.v"/>
    <w:docVar w:name="txtAuthor" w:val="Auteur"/>
    <w:docVar w:name="txtBank" w:val="Bank"/>
    <w:docVar w:name="txtBIC" w:val="BIC"/>
    <w:docVar w:name="txtChairman" w:val="Voorzitter"/>
    <w:docVar w:name="txtClient" w:val="Klant"/>
    <w:docVar w:name="txtClientReference" w:val="Klantreferentie"/>
    <w:docVar w:name="txtCoC" w:val="CoC"/>
    <w:docVar w:name="txtCompanyDomicile" w:val="Vestigingsplaats"/>
    <w:docVar w:name="txtContact" w:val="Contact"/>
    <w:docVar w:name="txtCopyright" w:val="De rechten van intellectuele en industriële eigendom, waaronder het auteursrecht, op alle informatie in dit document berusten bij edilon)(sedra of diens licentiegevers. Verveelvoudiging en/of commercieel gebruik van deze informatie anders dan voor het doel waarvoor dit document is bestemd is niet toegestaan, tenzij hiervoor uitdrukkelijk schriftelijke toestemming is verleend. Alle rechten worden voorbehouden."/>
    <w:docVar w:name="txtDate" w:val="Datum"/>
    <w:docVar w:name="txtDear" w:val="Geachte"/>
    <w:docVar w:name="txtDescription" w:val="Beschrijving"/>
    <w:docVar w:name="txtDistributionList" w:val="Verzendlijst"/>
    <w:docVar w:name="txtDocumentNumber" w:val="Documentnummer"/>
    <w:docVar w:name="txtDocumentProperties" w:val="Documenteigenschappen"/>
    <w:docVar w:name="txtEquation" w:val="Vergelijking"/>
    <w:docVar w:name="txtFigure" w:val="Figuur"/>
    <w:docVar w:name="txtFrom" w:val="Van"/>
    <w:docVar w:name="txtIBAN" w:val="IBAN"/>
    <w:docVar w:name="txtIncomingPieces" w:val="Ingekomen stukken"/>
    <w:docVar w:name="txtKindRegards" w:val="Met vriendelijke groet"/>
    <w:docVar w:name="txtKVK" w:val="Kvk"/>
    <w:docVar w:name="txtLocation" w:val="Locatie"/>
    <w:docVar w:name="txtManager" w:val="Directeur"/>
    <w:docVar w:name="txtMinutes" w:val="Notulen"/>
    <w:docVar w:name="txtMinutesLastMeeting" w:val="Notulen vorige vergadering"/>
    <w:docVar w:name="txtMinutesList" w:val="Notulistenlijst"/>
    <w:docVar w:name="txtMinutesMeeting" w:val="Verslag vergadering"/>
    <w:docVar w:name="txtNoteTaker" w:val="Notulist"/>
    <w:docVar w:name="txtOffer" w:val="Offerte"/>
    <w:docVar w:name="txtOpening" w:val="Opening"/>
    <w:docVar w:name="txtPage" w:val="pagina"/>
    <w:docVar w:name="txtPlace" w:val="Plaats"/>
    <w:docVar w:name="txtPresent" w:val="Aanwezig"/>
    <w:docVar w:name="txtPricePerUnit" w:val="Prijs per eenheid"/>
    <w:docVar w:name="txtProjectDescription" w:val="Projectbeschijving"/>
    <w:docVar w:name="txtProjectNumber" w:val="Projectnummer"/>
    <w:docVar w:name="txtQuantity" w:val="Aantal"/>
    <w:docVar w:name="txtReference" w:val="Referentie"/>
    <w:docVar w:name="txtRegards" w:val="Met vriendelijke groet"/>
    <w:docVar w:name="txtReport" w:val="Rapport"/>
    <w:docVar w:name="txtResearchReport" w:val="Onderzoeksrapport"/>
    <w:docVar w:name="txtSubject" w:val="Onderwerp"/>
    <w:docVar w:name="txtTable" w:val="Tabel"/>
    <w:docVar w:name="txtTime" w:val="Tijd"/>
    <w:docVar w:name="txtTOC" w:val="Inhoudsopgave"/>
    <w:docVar w:name="txtTotalAmount" w:val="Totaal bedrag"/>
    <w:docVar w:name="txtUnit" w:val="Eenheid"/>
    <w:docVar w:name="txtVAT" w:val="BTW nr"/>
    <w:docVar w:name="txtVersionManagement" w:val="Versiebeheer"/>
    <w:docVar w:name="txtWhen" w:val="Wanneer"/>
    <w:docVar w:name="txtWho" w:val="Wie"/>
  </w:docVars>
  <w:rsids>
    <w:rsidRoot w:val="00BA77CC"/>
    <w:rsid w:val="000834D6"/>
    <w:rsid w:val="000A4F31"/>
    <w:rsid w:val="000B2BF5"/>
    <w:rsid w:val="000E0F20"/>
    <w:rsid w:val="001331B0"/>
    <w:rsid w:val="001560D5"/>
    <w:rsid w:val="00167CAF"/>
    <w:rsid w:val="001A6C47"/>
    <w:rsid w:val="001C2E9B"/>
    <w:rsid w:val="001C561F"/>
    <w:rsid w:val="00240C6F"/>
    <w:rsid w:val="00263837"/>
    <w:rsid w:val="00263A50"/>
    <w:rsid w:val="002F5763"/>
    <w:rsid w:val="00301B01"/>
    <w:rsid w:val="003305F1"/>
    <w:rsid w:val="003853E2"/>
    <w:rsid w:val="003A2C9C"/>
    <w:rsid w:val="003B4E32"/>
    <w:rsid w:val="003D1352"/>
    <w:rsid w:val="003F2816"/>
    <w:rsid w:val="0045358B"/>
    <w:rsid w:val="00473029"/>
    <w:rsid w:val="00513900"/>
    <w:rsid w:val="005300CF"/>
    <w:rsid w:val="00533C65"/>
    <w:rsid w:val="005708ED"/>
    <w:rsid w:val="0059038F"/>
    <w:rsid w:val="005A3533"/>
    <w:rsid w:val="005B056B"/>
    <w:rsid w:val="005C1E51"/>
    <w:rsid w:val="00611A96"/>
    <w:rsid w:val="0062494B"/>
    <w:rsid w:val="00640E27"/>
    <w:rsid w:val="00652740"/>
    <w:rsid w:val="006F33CB"/>
    <w:rsid w:val="007339F4"/>
    <w:rsid w:val="00761F91"/>
    <w:rsid w:val="0079188C"/>
    <w:rsid w:val="007B5A73"/>
    <w:rsid w:val="008C3D95"/>
    <w:rsid w:val="00924D26"/>
    <w:rsid w:val="00971FE3"/>
    <w:rsid w:val="00977330"/>
    <w:rsid w:val="009D7367"/>
    <w:rsid w:val="00A47FC1"/>
    <w:rsid w:val="00A719B7"/>
    <w:rsid w:val="00A92504"/>
    <w:rsid w:val="00A941E8"/>
    <w:rsid w:val="00AA62B6"/>
    <w:rsid w:val="00AC55D7"/>
    <w:rsid w:val="00AF0F11"/>
    <w:rsid w:val="00B23993"/>
    <w:rsid w:val="00B53AD9"/>
    <w:rsid w:val="00BA4E8E"/>
    <w:rsid w:val="00BA77CC"/>
    <w:rsid w:val="00BF1136"/>
    <w:rsid w:val="00C258B8"/>
    <w:rsid w:val="00C9562B"/>
    <w:rsid w:val="00CA6257"/>
    <w:rsid w:val="00CD7F02"/>
    <w:rsid w:val="00D065DD"/>
    <w:rsid w:val="00DB0223"/>
    <w:rsid w:val="00DC584C"/>
    <w:rsid w:val="00E0667A"/>
    <w:rsid w:val="00E8681B"/>
    <w:rsid w:val="00F73F20"/>
    <w:rsid w:val="00FD4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932E4E"/>
  <w15:chartTrackingRefBased/>
  <w15:docId w15:val="{3DF06F5D-6663-408E-9175-14A09B7F6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16"/>
        <w:szCs w:val="16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E32"/>
  </w:style>
  <w:style w:type="paragraph" w:styleId="Heading1">
    <w:name w:val="heading 1"/>
    <w:basedOn w:val="Normal"/>
    <w:next w:val="Normal"/>
    <w:link w:val="Heading1Char"/>
    <w:uiPriority w:val="9"/>
    <w:qFormat/>
    <w:rsid w:val="00977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C52F0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C52F0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330"/>
    <w:pPr>
      <w:keepNext/>
      <w:keepLines/>
      <w:spacing w:before="160" w:after="80"/>
      <w:outlineLvl w:val="2"/>
    </w:pPr>
    <w:rPr>
      <w:rFonts w:eastAsiaTheme="majorEastAsia" w:cstheme="majorBidi"/>
      <w:color w:val="C52F0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C52F0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330"/>
    <w:pPr>
      <w:keepNext/>
      <w:keepLines/>
      <w:spacing w:before="80" w:after="40"/>
      <w:outlineLvl w:val="4"/>
    </w:pPr>
    <w:rPr>
      <w:rFonts w:eastAsiaTheme="majorEastAsia" w:cstheme="majorBidi"/>
      <w:color w:val="C52F0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330"/>
    <w:rPr>
      <w:rFonts w:asciiTheme="majorHAnsi" w:eastAsiaTheme="majorEastAsia" w:hAnsiTheme="majorHAnsi" w:cstheme="majorBidi"/>
      <w:color w:val="C52F0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330"/>
    <w:rPr>
      <w:rFonts w:asciiTheme="majorHAnsi" w:eastAsiaTheme="majorEastAsia" w:hAnsiTheme="majorHAnsi" w:cstheme="majorBidi"/>
      <w:color w:val="C52F0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330"/>
    <w:rPr>
      <w:rFonts w:eastAsiaTheme="majorEastAsia" w:cstheme="majorBidi"/>
      <w:color w:val="C52F0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330"/>
    <w:rPr>
      <w:rFonts w:eastAsiaTheme="majorEastAsia" w:cstheme="majorBidi"/>
      <w:i/>
      <w:iCs/>
      <w:color w:val="C52F0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330"/>
    <w:rPr>
      <w:rFonts w:eastAsiaTheme="majorEastAsia" w:cstheme="majorBidi"/>
      <w:color w:val="C52F0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330"/>
    <w:rPr>
      <w:i/>
      <w:iCs/>
      <w:color w:val="C52F0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330"/>
    <w:pPr>
      <w:pBdr>
        <w:top w:val="single" w:sz="4" w:space="10" w:color="C52F05" w:themeColor="accent1" w:themeShade="BF"/>
        <w:bottom w:val="single" w:sz="4" w:space="10" w:color="C52F05" w:themeColor="accent1" w:themeShade="BF"/>
      </w:pBdr>
      <w:spacing w:before="360" w:after="360"/>
      <w:ind w:left="864" w:right="864"/>
      <w:jc w:val="center"/>
    </w:pPr>
    <w:rPr>
      <w:i/>
      <w:iCs/>
      <w:color w:val="C52F0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330"/>
    <w:rPr>
      <w:i/>
      <w:iCs/>
      <w:color w:val="C52F0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330"/>
    <w:rPr>
      <w:b/>
      <w:bCs/>
      <w:smallCaps/>
      <w:color w:val="C52F05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77330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5A35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533"/>
  </w:style>
  <w:style w:type="paragraph" w:styleId="Footer">
    <w:name w:val="footer"/>
    <w:basedOn w:val="Normal"/>
    <w:link w:val="FooterChar"/>
    <w:uiPriority w:val="99"/>
    <w:unhideWhenUsed/>
    <w:rsid w:val="005A35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533"/>
  </w:style>
  <w:style w:type="paragraph" w:styleId="NoSpacing">
    <w:name w:val="No Spacing"/>
    <w:uiPriority w:val="1"/>
    <w:qFormat/>
    <w:rsid w:val="003B4E32"/>
    <w:pPr>
      <w:spacing w:after="0" w:line="240" w:lineRule="auto"/>
    </w:pPr>
  </w:style>
  <w:style w:type="paragraph" w:customStyle="1" w:styleId="EGmetaheading">
    <w:name w:val="EG meta heading"/>
    <w:basedOn w:val="Normal"/>
    <w:next w:val="Normal"/>
    <w:uiPriority w:val="10"/>
    <w:rsid w:val="003B4E32"/>
    <w:pPr>
      <w:spacing w:before="280" w:after="40" w:line="240" w:lineRule="auto"/>
    </w:pPr>
    <w:rPr>
      <w:rFonts w:asciiTheme="majorHAnsi" w:hAnsiTheme="majorHAnsi"/>
      <w:bCs/>
      <w:color w:val="F94816" w:themeColor="accent1"/>
      <w:kern w:val="0"/>
      <w:sz w:val="14"/>
      <w:lang w:val="en-US"/>
      <w14:ligatures w14:val="none"/>
    </w:rPr>
  </w:style>
  <w:style w:type="paragraph" w:customStyle="1" w:styleId="EGMetaTekst">
    <w:name w:val="EG MetaTekst"/>
    <w:basedOn w:val="Normal"/>
    <w:uiPriority w:val="10"/>
    <w:rsid w:val="003B4E32"/>
    <w:pPr>
      <w:spacing w:after="0" w:line="240" w:lineRule="auto"/>
    </w:pPr>
    <w:rPr>
      <w:color w:val="000000" w:themeColor="text1"/>
      <w:kern w:val="0"/>
      <w:szCs w:val="20"/>
      <w14:ligatures w14:val="none"/>
    </w:rPr>
  </w:style>
  <w:style w:type="table" w:customStyle="1" w:styleId="STMTabel">
    <w:name w:val="STM Tabel"/>
    <w:basedOn w:val="TableNormal"/>
    <w:uiPriority w:val="99"/>
    <w:rsid w:val="00533C65"/>
    <w:pPr>
      <w:spacing w:after="0" w:line="240" w:lineRule="auto"/>
    </w:pPr>
    <w:tblPr>
      <w:tblInd w:w="-170" w:type="dxa"/>
      <w:tblBorders>
        <w:top w:val="single" w:sz="12" w:space="0" w:color="E1E7DB"/>
        <w:left w:val="single" w:sz="12" w:space="0" w:color="E1E7DB"/>
        <w:bottom w:val="single" w:sz="12" w:space="0" w:color="E1E7DB"/>
        <w:right w:val="single" w:sz="12" w:space="0" w:color="E1E7DB"/>
        <w:insideH w:val="single" w:sz="4" w:space="0" w:color="E1E7DB"/>
      </w:tblBorders>
    </w:tblPr>
    <w:tcPr>
      <w:vAlign w:val="center"/>
    </w:tcPr>
    <w:tblStylePr w:type="firstRow">
      <w:rPr>
        <w:b/>
      </w:rPr>
      <w:tblPr/>
      <w:tcPr>
        <w:shd w:val="clear" w:color="auto" w:fill="E1E7DB"/>
      </w:tcPr>
    </w:tblStylePr>
    <w:tblStylePr w:type="lastRow">
      <w:rPr>
        <w:b/>
      </w:rPr>
      <w:tblPr/>
      <w:tcPr>
        <w:shd w:val="clear" w:color="auto" w:fill="E1E7DB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0.svg"/><Relationship Id="rId1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k\Desktop\RFQ_editor\v3\files\rfq-editor-v2-handoff\rfq-v2\reference-docs\STM_Design___Build_GmbH_Background.dotx" TargetMode="External"/></Relationships>
</file>

<file path=word/theme/theme1.xml><?xml version="1.0" encoding="utf-8"?>
<a:theme xmlns:a="http://schemas.openxmlformats.org/drawingml/2006/main" name="Kantoorthema">
  <a:themeElements>
    <a:clrScheme name="STM Group">
      <a:dk1>
        <a:sysClr val="windowText" lastClr="000000"/>
      </a:dk1>
      <a:lt1>
        <a:sysClr val="window" lastClr="FFFFFF"/>
      </a:lt1>
      <a:dk2>
        <a:srgbClr val="22293B"/>
      </a:dk2>
      <a:lt2>
        <a:srgbClr val="EEEEEF"/>
      </a:lt2>
      <a:accent1>
        <a:srgbClr val="F94816"/>
      </a:accent1>
      <a:accent2>
        <a:srgbClr val="314056"/>
      </a:accent2>
      <a:accent3>
        <a:srgbClr val="F6BD9A"/>
      </a:accent3>
      <a:accent4>
        <a:srgbClr val="304056"/>
      </a:accent4>
      <a:accent5>
        <a:srgbClr val="CBCFD5"/>
      </a:accent5>
      <a:accent6>
        <a:srgbClr val="F94816"/>
      </a:accent6>
      <a:hlink>
        <a:srgbClr val="EE4F1E"/>
      </a:hlink>
      <a:folHlink>
        <a:srgbClr val="F28F69"/>
      </a:folHlink>
    </a:clrScheme>
    <a:fontScheme name="STM Group">
      <a:majorFont>
        <a:latin typeface="HK Guise Regular"/>
        <a:ea typeface=""/>
        <a:cs typeface=""/>
      </a:majorFont>
      <a:minorFont>
        <a:latin typeface="HK Guise Regula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4E46F3F50DFD4B99E9B720E51677B6" ma:contentTypeVersion="3" ma:contentTypeDescription="Create a new document." ma:contentTypeScope="" ma:versionID="e9059a4097cbe1daae0fca7157fddf61">
  <xsd:schema xmlns:xsd="http://www.w3.org/2001/XMLSchema" xmlns:xs="http://www.w3.org/2001/XMLSchema" xmlns:p="http://schemas.microsoft.com/office/2006/metadata/properties" xmlns:ns2="add57815-d7b2-4b6b-9d35-1fcd425ba4f6" targetNamespace="http://schemas.microsoft.com/office/2006/metadata/properties" ma:root="true" ma:fieldsID="2de036448adb2a2e1fe9a6198990e225" ns2:_="">
    <xsd:import namespace="add57815-d7b2-4b6b-9d35-1fcd425ba4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d57815-d7b2-4b6b-9d35-1fcd425ba4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4F9E288-1795-46DD-9F96-39836635B04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156B002-3AFB-49CC-98FF-61CB19CE13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d57815-d7b2-4b6b-9d35-1fcd425ba4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7A240CB-B8E1-4C5D-B1B7-F8416169FB0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STM_Design___Build_GmbH_Background</Template>
  <TotalTime>1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Ashkan Karamroudi</dc:creator>
  <cp:keywords/>
  <dc:description/>
  <cp:lastModifiedBy>Ashkan Karamroudi</cp:lastModifiedBy>
  <cp:revision>1</cp:revision>
  <dcterms:created xsi:type="dcterms:W3CDTF">2026-03-13T13:43:00Z</dcterms:created>
  <dcterms:modified xsi:type="dcterms:W3CDTF">2026-03-13T13:44:00Z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0x010100064E46F3F50DFD4B99E9B720E51677B6</vt:lpwstr>
  </property>
</Properties>
</file>
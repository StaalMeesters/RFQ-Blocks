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7749A" w14:textId="77777777" w:rsidR="003F2816" w:rsidRPr="003F2816" w:rsidRDefault="003F2816" w:rsidP="003F2816"/>
    <w:p w14:paraId="67F104E5" w14:textId="77777777" w:rsidR="003F2816" w:rsidRPr="003F2816" w:rsidRDefault="003F2816" w:rsidP="003F2816"/>
    <w:p w14:paraId="2455B3F0" w14:textId="77777777" w:rsidR="003F2816" w:rsidRPr="003F2816" w:rsidRDefault="003F2816" w:rsidP="003F2816"/>
    <w:p w14:paraId="06E4C380" w14:textId="77777777" w:rsidR="003F2816" w:rsidRPr="003F2816" w:rsidRDefault="003F2816" w:rsidP="003F2816"/>
    <w:p w14:paraId="112CB9A7" w14:textId="77777777" w:rsidR="003F2816" w:rsidRPr="003F2816" w:rsidRDefault="003F2816" w:rsidP="003F2816"/>
    <w:p w14:paraId="7BDAFF53" w14:textId="77777777" w:rsidR="003F2816" w:rsidRPr="003F2816" w:rsidRDefault="003F2816" w:rsidP="003F2816"/>
    <w:p w14:paraId="1B82142E" w14:textId="77777777" w:rsidR="003F2816" w:rsidRPr="003F2816" w:rsidRDefault="003F2816" w:rsidP="003F2816"/>
    <w:p w14:paraId="684CFA75" w14:textId="77777777" w:rsidR="003F2816" w:rsidRPr="003F2816" w:rsidRDefault="003F2816" w:rsidP="003F2816"/>
    <w:p w14:paraId="6C313ADC" w14:textId="77777777" w:rsidR="003F2816" w:rsidRPr="003F2816" w:rsidRDefault="003F2816" w:rsidP="003F2816"/>
    <w:p w14:paraId="37ABFA64" w14:textId="77777777" w:rsidR="003F2816" w:rsidRPr="003F2816" w:rsidRDefault="003F2816" w:rsidP="003F2816"/>
    <w:p w14:paraId="5BB19A87" w14:textId="77777777" w:rsidR="003F2816" w:rsidRPr="003F2816" w:rsidRDefault="003F2816" w:rsidP="003F2816"/>
    <w:p w14:paraId="478222D5" w14:textId="77777777" w:rsidR="003F2816" w:rsidRPr="003F2816" w:rsidRDefault="003F2816" w:rsidP="003F2816"/>
    <w:p w14:paraId="667F0D88" w14:textId="77777777" w:rsidR="003F2816" w:rsidRPr="003F2816" w:rsidRDefault="003F2816" w:rsidP="003F2816"/>
    <w:p w14:paraId="3337178A" w14:textId="77777777" w:rsidR="003F2816" w:rsidRPr="003F2816" w:rsidRDefault="003F2816" w:rsidP="003F2816"/>
    <w:p w14:paraId="638EC9A5" w14:textId="77777777" w:rsidR="003F2816" w:rsidRPr="003F2816" w:rsidRDefault="003F2816" w:rsidP="003F2816"/>
    <w:sectPr w:rsidR="003F2816" w:rsidRPr="003F2816" w:rsidSect="003B4E3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276" w:right="1276" w:bottom="1276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6741F" w14:textId="77777777" w:rsidR="005A758C" w:rsidRPr="005708ED" w:rsidRDefault="005A758C" w:rsidP="00977330">
      <w:pPr>
        <w:spacing w:after="0" w:line="240" w:lineRule="auto"/>
      </w:pPr>
      <w:r w:rsidRPr="005708ED">
        <w:separator/>
      </w:r>
    </w:p>
  </w:endnote>
  <w:endnote w:type="continuationSeparator" w:id="0">
    <w:p w14:paraId="3D53FFB5" w14:textId="77777777" w:rsidR="005A758C" w:rsidRPr="005708ED" w:rsidRDefault="005A758C" w:rsidP="00977330">
      <w:pPr>
        <w:spacing w:after="0" w:line="240" w:lineRule="auto"/>
      </w:pPr>
      <w:r w:rsidRPr="005708E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K Guise Regular">
    <w:panose1 w:val="000002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ED8AA" w14:textId="77777777" w:rsidR="00612C00" w:rsidRDefault="00612C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64990" w14:textId="77777777" w:rsidR="005708ED" w:rsidRDefault="003B4E32" w:rsidP="001560D5">
    <w:pPr>
      <w:pStyle w:val="Footer"/>
      <w:spacing w:before="840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78D8E443" wp14:editId="3B2FB42F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68755" cy="995045"/>
              <wp:effectExtent l="0" t="0" r="0" b="0"/>
              <wp:wrapNone/>
              <wp:docPr id="1112028602" name="Groe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8755" cy="995045"/>
                        <a:chOff x="0" y="0"/>
                        <a:chExt cx="1469072" cy="995368"/>
                      </a:xfrm>
                    </wpg:grpSpPr>
                    <wps:wsp>
                      <wps:cNvPr id="1549613762" name="Rechte verbindingslijn 4"/>
                      <wps:cNvCnPr/>
                      <wps:spPr>
                        <a:xfrm>
                          <a:off x="1319212" y="995368"/>
                          <a:ext cx="149860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10527753" name="Graphic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00063"/>
                          <a:ext cx="892175" cy="2197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68406162" name="Graphic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9670" cy="4495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854F180" id="Groep 5" o:spid="_x0000_s1026" style="position:absolute;margin-left:64.45pt;margin-top:0;width:115.65pt;height:78.35pt;z-index:251671552;mso-position-horizontal:right;mso-position-horizontal-relative:page;mso-position-vertical:bottom;mso-position-vertical-relative:page" coordsize="14690,995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">
              <v:line id="Rechte verbindingslijn 4" o:spid="_x0000_s1027" style="position:absolute;visibility:visible;mso-wrap-style:square" from="13192,9953" to="14690,9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" stroked="f" strokeweight=".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1" o:spid="_x0000_s1028" type="#_x0000_t75" style="position:absolute;top:5000;width:8921;height:2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">
                <v:imagedata r:id="rId5" o:title=""/>
              </v:shape>
              <v:shape id="Graphic 1" o:spid="_x0000_s1029" type="#_x0000_t75" style="position:absolute;width:11696;height:4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">
                <v:imagedata r:id="rId6" o:title=""/>
              </v:shape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B26B8" w14:textId="77777777" w:rsidR="00301B01" w:rsidRPr="005708ED" w:rsidRDefault="003B4E32" w:rsidP="001560D5">
    <w:pPr>
      <w:pStyle w:val="Footer"/>
      <w:spacing w:before="840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76DAE0E" wp14:editId="628D6336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68755" cy="995045"/>
              <wp:effectExtent l="0" t="0" r="0" b="0"/>
              <wp:wrapNone/>
              <wp:docPr id="1828178819" name="Groe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8755" cy="995045"/>
                        <a:chOff x="0" y="0"/>
                        <a:chExt cx="1469072" cy="995368"/>
                      </a:xfrm>
                    </wpg:grpSpPr>
                    <wps:wsp>
                      <wps:cNvPr id="252777020" name="Rechte verbindingslijn 4"/>
                      <wps:cNvCnPr/>
                      <wps:spPr>
                        <a:xfrm>
                          <a:off x="1319212" y="995368"/>
                          <a:ext cx="149860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51136770" name="Graphic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00063"/>
                          <a:ext cx="892175" cy="2197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3843270" name="Graphic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9670" cy="4495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D7E5B66" id="Groep 5" o:spid="_x0000_s1026" style="position:absolute;margin-left:64.45pt;margin-top:0;width:115.65pt;height:78.35pt;z-index:251673600;mso-position-horizontal:right;mso-position-horizontal-relative:page;mso-position-vertical:bottom;mso-position-vertical-relative:page" coordsize="14690,995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">
              <v:line id="Rechte verbindingslijn 4" o:spid="_x0000_s1027" style="position:absolute;visibility:visible;mso-wrap-style:square" from="13192,9953" to="14690,9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" stroked="f" strokeweight=".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1" o:spid="_x0000_s1028" type="#_x0000_t75" style="position:absolute;top:5000;width:8921;height:2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">
                <v:imagedata r:id="rId5" o:title=""/>
              </v:shape>
              <v:shape id="Graphic 1" o:spid="_x0000_s1029" type="#_x0000_t75" style="position:absolute;width:11696;height:4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B01" w:rsidRPr="005708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D0C201" wp14:editId="6DA391EB">
              <wp:simplePos x="0" y="0"/>
              <wp:positionH relativeFrom="page">
                <wp:posOffset>0</wp:posOffset>
              </wp:positionH>
              <wp:positionV relativeFrom="page">
                <wp:align>bottom</wp:align>
              </wp:positionV>
              <wp:extent cx="5836920" cy="920087"/>
              <wp:effectExtent l="0" t="0" r="0" b="0"/>
              <wp:wrapNone/>
              <wp:docPr id="1363466446" name="Tekstva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36920" cy="92008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04D1477" w14:textId="77777777" w:rsidR="00301B01" w:rsidRPr="00301B01" w:rsidRDefault="00301B01" w:rsidP="00301B01">
                          <w:pPr>
                            <w:tabs>
                              <w:tab w:val="left" w:pos="266"/>
                              <w:tab w:val="right" w:pos="2366"/>
                              <w:tab w:val="left" w:pos="2492"/>
                              <w:tab w:val="right" w:pos="4774"/>
                              <w:tab w:val="left" w:pos="4900"/>
                            </w:tabs>
                            <w:spacing w:after="0" w:line="348" w:lineRule="auto"/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</w:pPr>
                          <w:r w:rsidRPr="00C53644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A.</w:t>
                          </w:r>
                          <w:r w:rsidRPr="00C53644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5708ED" w:rsidRPr="00C53644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S</w:t>
                          </w:r>
                          <w:r w:rsidR="00240C6F" w:rsidRPr="00C53644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 xml:space="preserve">taalmeesters </w:t>
                          </w:r>
                          <w:r w:rsidR="005708ED" w:rsidRPr="00C53644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BV</w:t>
                          </w:r>
                          <w:r w:rsidRPr="00C53644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  <w:t>T.</w:t>
                          </w:r>
                          <w:r w:rsidRPr="00C53644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5708ED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+31 53 4781970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1C561F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IBAN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: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C53644" w:rsidRPr="00C53644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NL34 INGB 0667 3934 55</w:t>
                          </w:r>
                        </w:p>
                        <w:p w14:paraId="2816C7FD" w14:textId="77777777" w:rsidR="00301B01" w:rsidRPr="00301B01" w:rsidRDefault="00301B01" w:rsidP="00301B01">
                          <w:pPr>
                            <w:tabs>
                              <w:tab w:val="left" w:pos="266"/>
                              <w:tab w:val="right" w:pos="2366"/>
                              <w:tab w:val="left" w:pos="2492"/>
                              <w:tab w:val="right" w:pos="4774"/>
                              <w:tab w:val="left" w:pos="4900"/>
                            </w:tabs>
                            <w:spacing w:after="0" w:line="348" w:lineRule="auto"/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</w:pP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5708ED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Nijverheidstraat 39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  <w:t>E.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5708ED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info@st</w:t>
                          </w:r>
                          <w:r w:rsidR="00C53644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aalmeesters</w:t>
                          </w:r>
                          <w:r w:rsidR="005708ED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.</w:t>
                          </w:r>
                          <w:r w:rsidR="00C53644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com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1C561F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BIC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: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240C6F" w:rsidRPr="00240C6F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INGBNL2A</w:t>
                          </w:r>
                        </w:p>
                        <w:p w14:paraId="0D02F594" w14:textId="77777777" w:rsidR="00301B01" w:rsidRPr="00301B01" w:rsidRDefault="00301B01" w:rsidP="00301B01">
                          <w:pPr>
                            <w:tabs>
                              <w:tab w:val="left" w:pos="266"/>
                              <w:tab w:val="right" w:pos="2366"/>
                              <w:tab w:val="left" w:pos="2492"/>
                              <w:tab w:val="right" w:pos="4774"/>
                              <w:tab w:val="left" w:pos="4900"/>
                            </w:tabs>
                            <w:spacing w:after="0" w:line="348" w:lineRule="auto"/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</w:pP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5708ED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NL-7581 PV</w:t>
                          </w:r>
                          <w:r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 xml:space="preserve"> </w:t>
                          </w:r>
                          <w:r w:rsidR="005708ED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Losser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  <w:t>W.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5708ED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st</w:t>
                          </w:r>
                          <w:r w:rsidR="00C53644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aalmeesters</w:t>
                          </w:r>
                          <w:r w:rsidR="005708ED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.</w:t>
                          </w:r>
                          <w:r w:rsidR="00C53644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com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1C561F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CoC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: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C53644" w:rsidRPr="00C53644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56856296</w:t>
                          </w:r>
                          <w:r w:rsidR="00740DD9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 xml:space="preserve"> Enschede</w:t>
                          </w:r>
                        </w:p>
                        <w:p w14:paraId="4593E743" w14:textId="77777777" w:rsidR="00301B01" w:rsidRPr="00301B01" w:rsidRDefault="00301B01" w:rsidP="00301B01">
                          <w:pPr>
                            <w:tabs>
                              <w:tab w:val="left" w:pos="266"/>
                              <w:tab w:val="right" w:pos="2366"/>
                              <w:tab w:val="left" w:pos="2492"/>
                              <w:tab w:val="right" w:pos="4774"/>
                              <w:tab w:val="left" w:pos="4900"/>
                            </w:tabs>
                            <w:spacing w:after="0" w:line="348" w:lineRule="auto"/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</w:pP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1C561F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BTW nr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: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C53644" w:rsidRPr="00C53644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NL852334205B01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7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D0C201" id="_x0000_t202" coordsize="21600,21600" o:spt="202" path="m,l,21600r21600,l21600,xe">
              <v:stroke joinstyle="miter"/>
              <v:path gradientshapeok="t" o:connecttype="rect"/>
            </v:shapetype>
            <v:shape id="Tekstvak 1" o:spid="_x0000_s1026" type="#_x0000_t202" style="position:absolute;margin-left:0;margin-top:0;width:459.6pt;height:72.4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" filled="f" stroked="f" strokeweight=".5pt">
              <v:textbox inset="10.5mm">
                <w:txbxContent>
                  <w:p w14:paraId="004D1477" w14:textId="77777777" w:rsidR="00301B01" w:rsidRPr="00301B01" w:rsidRDefault="00301B01" w:rsidP="00301B01">
                    <w:pPr>
                      <w:tabs>
                        <w:tab w:val="left" w:pos="266"/>
                        <w:tab w:val="right" w:pos="2366"/>
                        <w:tab w:val="left" w:pos="2492"/>
                        <w:tab w:val="right" w:pos="4774"/>
                        <w:tab w:val="left" w:pos="4900"/>
                      </w:tabs>
                      <w:spacing w:after="0" w:line="348" w:lineRule="auto"/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</w:pPr>
                    <w:r w:rsidRPr="00C53644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A.</w:t>
                    </w:r>
                    <w:r w:rsidRPr="00C53644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5708ED" w:rsidRPr="00C53644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S</w:t>
                    </w:r>
                    <w:r w:rsidR="00240C6F" w:rsidRPr="00C53644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 xml:space="preserve">taalmeesters </w:t>
                    </w:r>
                    <w:r w:rsidR="005708ED" w:rsidRPr="00C53644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BV</w:t>
                    </w:r>
                    <w:r w:rsidRPr="00C53644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  <w:t>T.</w:t>
                    </w:r>
                    <w:r w:rsidRPr="00C53644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5708ED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+31 53 4781970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1C561F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IBAN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: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C53644" w:rsidRPr="00C53644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NL34 INGB 0667 3934 55</w:t>
                    </w:r>
                  </w:p>
                  <w:p w14:paraId="2816C7FD" w14:textId="77777777" w:rsidR="00301B01" w:rsidRPr="00301B01" w:rsidRDefault="00301B01" w:rsidP="00301B01">
                    <w:pPr>
                      <w:tabs>
                        <w:tab w:val="left" w:pos="266"/>
                        <w:tab w:val="right" w:pos="2366"/>
                        <w:tab w:val="left" w:pos="2492"/>
                        <w:tab w:val="right" w:pos="4774"/>
                        <w:tab w:val="left" w:pos="4900"/>
                      </w:tabs>
                      <w:spacing w:after="0" w:line="348" w:lineRule="auto"/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</w:pP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5708ED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Nijverheidstraat 39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  <w:t>E.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5708ED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info@st</w:t>
                    </w:r>
                    <w:r w:rsidR="00C53644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aalmeesters</w:t>
                    </w:r>
                    <w:r w:rsidR="005708ED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.</w:t>
                    </w:r>
                    <w:r w:rsidR="00C53644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com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1C561F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BIC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: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240C6F" w:rsidRPr="00240C6F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INGBNL2A</w:t>
                    </w:r>
                  </w:p>
                  <w:p w14:paraId="0D02F594" w14:textId="77777777" w:rsidR="00301B01" w:rsidRPr="00301B01" w:rsidRDefault="00301B01" w:rsidP="00301B01">
                    <w:pPr>
                      <w:tabs>
                        <w:tab w:val="left" w:pos="266"/>
                        <w:tab w:val="right" w:pos="2366"/>
                        <w:tab w:val="left" w:pos="2492"/>
                        <w:tab w:val="right" w:pos="4774"/>
                        <w:tab w:val="left" w:pos="4900"/>
                      </w:tabs>
                      <w:spacing w:after="0" w:line="348" w:lineRule="auto"/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</w:pP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5708ED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NL-7581 PV</w:t>
                    </w:r>
                    <w:r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 xml:space="preserve"> </w:t>
                    </w:r>
                    <w:r w:rsidR="005708ED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Losser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  <w:t>W.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5708ED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st</w:t>
                    </w:r>
                    <w:r w:rsidR="00C53644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aalmeesters</w:t>
                    </w:r>
                    <w:r w:rsidR="005708ED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.</w:t>
                    </w:r>
                    <w:r w:rsidR="00C53644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com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1C561F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CoC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: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C53644" w:rsidRPr="00C53644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56856296</w:t>
                    </w:r>
                    <w:r w:rsidR="00740DD9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 xml:space="preserve"> Enschede</w:t>
                    </w:r>
                  </w:p>
                  <w:p w14:paraId="4593E743" w14:textId="77777777" w:rsidR="00301B01" w:rsidRPr="00301B01" w:rsidRDefault="00301B01" w:rsidP="00301B01">
                    <w:pPr>
                      <w:tabs>
                        <w:tab w:val="left" w:pos="266"/>
                        <w:tab w:val="right" w:pos="2366"/>
                        <w:tab w:val="left" w:pos="2492"/>
                        <w:tab w:val="right" w:pos="4774"/>
                        <w:tab w:val="left" w:pos="4900"/>
                      </w:tabs>
                      <w:spacing w:after="0" w:line="348" w:lineRule="auto"/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</w:pP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1C561F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BTW nr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: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C53644" w:rsidRPr="00C53644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NL852334205B01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D26F1" w14:textId="77777777" w:rsidR="005A758C" w:rsidRPr="005708ED" w:rsidRDefault="005A758C" w:rsidP="00977330">
      <w:pPr>
        <w:spacing w:after="0" w:line="240" w:lineRule="auto"/>
      </w:pPr>
      <w:r w:rsidRPr="005708ED">
        <w:separator/>
      </w:r>
    </w:p>
  </w:footnote>
  <w:footnote w:type="continuationSeparator" w:id="0">
    <w:p w14:paraId="226DE08E" w14:textId="77777777" w:rsidR="005A758C" w:rsidRPr="005708ED" w:rsidRDefault="005A758C" w:rsidP="00977330">
      <w:pPr>
        <w:spacing w:after="0" w:line="240" w:lineRule="auto"/>
      </w:pPr>
      <w:r w:rsidRPr="005708E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CE6D1" w14:textId="77777777" w:rsidR="00612C00" w:rsidRDefault="00612C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02581" w14:textId="77777777" w:rsidR="005708ED" w:rsidRDefault="005708ED" w:rsidP="001560D5">
    <w:pPr>
      <w:pStyle w:val="Header"/>
      <w:spacing w:after="840"/>
    </w:pPr>
    <w:r>
      <w:rPr>
        <w:noProof/>
      </w:rPr>
      <w:drawing>
        <wp:anchor distT="0" distB="0" distL="114300" distR="114300" simplePos="0" relativeHeight="251666432" behindDoc="0" locked="0" layoutInCell="1" allowOverlap="1" wp14:anchorId="4E469DA1" wp14:editId="38AC0058">
          <wp:simplePos x="0" y="0"/>
          <wp:positionH relativeFrom="page">
            <wp:align>right</wp:align>
          </wp:positionH>
          <wp:positionV relativeFrom="page">
            <wp:posOffset>0</wp:posOffset>
          </wp:positionV>
          <wp:extent cx="711835" cy="743659"/>
          <wp:effectExtent l="0" t="0" r="0" b="0"/>
          <wp:wrapNone/>
          <wp:docPr id="1522345553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2345553" name=""/>
                  <pic:cNvPicPr/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t="-88050" r="-80005" b="-1"/>
                  <a:stretch/>
                </pic:blipFill>
                <pic:spPr bwMode="auto">
                  <a:xfrm>
                    <a:off x="0" y="0"/>
                    <a:ext cx="711835" cy="74365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3FA36" w14:textId="77777777" w:rsidR="005A3533" w:rsidRPr="005708ED" w:rsidRDefault="00FB7A91" w:rsidP="003B4E32">
    <w:pPr>
      <w:pStyle w:val="Header"/>
      <w:spacing w:after="840"/>
    </w:pPr>
    <w:r w:rsidRPr="00FB7A91">
      <w:rPr>
        <w:noProof/>
      </w:rPr>
      <w:drawing>
        <wp:anchor distT="0" distB="0" distL="114300" distR="114300" simplePos="0" relativeHeight="251675648" behindDoc="0" locked="0" layoutInCell="1" allowOverlap="1" wp14:anchorId="2F9A4806" wp14:editId="17399B10">
          <wp:simplePos x="0" y="0"/>
          <wp:positionH relativeFrom="margin">
            <wp:posOffset>-465455</wp:posOffset>
          </wp:positionH>
          <wp:positionV relativeFrom="paragraph">
            <wp:posOffset>-61747</wp:posOffset>
          </wp:positionV>
          <wp:extent cx="2088490" cy="410598"/>
          <wp:effectExtent l="0" t="0" r="7620" b="8890"/>
          <wp:wrapNone/>
          <wp:docPr id="106950729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9507299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8490" cy="4105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tity" w:val="STM Group"/>
    <w:docVar w:name="idxAddress" w:val="Nijverheidsstraat 39"/>
    <w:docVar w:name="idxBIC" w:val="INGBNL2A"/>
    <w:docVar w:name="idxCoC" w:val="Enschede: 56856296"/>
    <w:docVar w:name="idxCountry" w:val="The Netherlands"/>
    <w:docVar w:name="idxEmail" w:val="info@stmgroup.com"/>
    <w:docVar w:name="idxFullname" w:val="STM Groep B.V"/>
    <w:docVar w:name="idxIBAN" w:val="NL34INGB0667393455"/>
    <w:docVar w:name="idxName" w:val="STM Group"/>
    <w:docVar w:name="idxPhone" w:val="+31 53 4781970"/>
    <w:docVar w:name="idxPlace" w:val="Losser"/>
    <w:docVar w:name="idxVAT" w:val="NL852334205B01"/>
    <w:docVar w:name="idxWebsite" w:val="stmgroup.com"/>
    <w:docVar w:name="idxZIP" w:val="NL-7581 PV"/>
    <w:docVar w:name="Language" w:val="NL"/>
    <w:docVar w:name="txtAbsent" w:val="Afwezig"/>
    <w:docVar w:name="txtActionList" w:val="Actielijst"/>
    <w:docVar w:name="txtAgenda" w:val="Agenda"/>
    <w:docVar w:name="txtAnyOtherBusiness" w:val="Rondvraag"/>
    <w:docVar w:name="txtAppendix1" w:val="Bijlage %1"/>
    <w:docVar w:name="txtAppendix2" w:val="B.%1.%2"/>
    <w:docVar w:name="txtAppendix3" w:val="B.%1.%2.%3"/>
    <w:docVar w:name="txtArticleCode" w:val="Artikelcode"/>
    <w:docVar w:name="txtAttn" w:val="T.a.v"/>
    <w:docVar w:name="txtAuthor" w:val="Auteur"/>
    <w:docVar w:name="txtBank" w:val="Bank"/>
    <w:docVar w:name="txtBIC" w:val="BIC"/>
    <w:docVar w:name="txtChairman" w:val="Voorzitter"/>
    <w:docVar w:name="txtClient" w:val="Klant"/>
    <w:docVar w:name="txtClientReference" w:val="Klantreferentie"/>
    <w:docVar w:name="txtCoC" w:val="CoC"/>
    <w:docVar w:name="txtCompanyDomicile" w:val="Vestigingsplaats"/>
    <w:docVar w:name="txtContact" w:val="Contact"/>
    <w:docVar w:name="txtCopyright" w:val="De rechten van intellectuele en industriële eigendom, waaronder het auteursrecht, op alle informatie in dit document berusten bij edilon)(sedra of diens licentiegevers. Verveelvoudiging en/of commercieel gebruik van deze informatie anders dan voor het doel waarvoor dit document is bestemd is niet toegestaan, tenzij hiervoor uitdrukkelijk schriftelijke toestemming is verleend. Alle rechten worden voorbehouden."/>
    <w:docVar w:name="txtDate" w:val="Datum"/>
    <w:docVar w:name="txtDear" w:val="Geachte"/>
    <w:docVar w:name="txtDescription" w:val="Beschrijving"/>
    <w:docVar w:name="txtDistributionList" w:val="Verzendlijst"/>
    <w:docVar w:name="txtDocumentNumber" w:val="Documentnummer"/>
    <w:docVar w:name="txtDocumentProperties" w:val="Documenteigenschappen"/>
    <w:docVar w:name="txtEquation" w:val="Vergelijking"/>
    <w:docVar w:name="txtFigure" w:val="Figuur"/>
    <w:docVar w:name="txtFrom" w:val="Van"/>
    <w:docVar w:name="txtIBAN" w:val="IBAN"/>
    <w:docVar w:name="txtIncomingPieces" w:val="Ingekomen stukken"/>
    <w:docVar w:name="txtKindRegards" w:val="Met vriendelijke groet"/>
    <w:docVar w:name="txtKVK" w:val="Kvk"/>
    <w:docVar w:name="txtLocation" w:val="Locatie"/>
    <w:docVar w:name="txtManager" w:val="Directeur"/>
    <w:docVar w:name="txtMinutes" w:val="Notulen"/>
    <w:docVar w:name="txtMinutesLastMeeting" w:val="Notulen vorige vergadering"/>
    <w:docVar w:name="txtMinutesList" w:val="Notulistenlijst"/>
    <w:docVar w:name="txtMinutesMeeting" w:val="Verslag vergadering"/>
    <w:docVar w:name="txtNoteTaker" w:val="Notulist"/>
    <w:docVar w:name="txtOffer" w:val="Offerte"/>
    <w:docVar w:name="txtOpening" w:val="Opening"/>
    <w:docVar w:name="txtPage" w:val="pagina"/>
    <w:docVar w:name="txtPlace" w:val="Plaats"/>
    <w:docVar w:name="txtPresent" w:val="Aanwezig"/>
    <w:docVar w:name="txtPricePerUnit" w:val="Prijs per eenheid"/>
    <w:docVar w:name="txtProjectDescription" w:val="Projectbeschijving"/>
    <w:docVar w:name="txtProjectNumber" w:val="Projectnummer"/>
    <w:docVar w:name="txtQuantity" w:val="Aantal"/>
    <w:docVar w:name="txtReference" w:val="Referentie"/>
    <w:docVar w:name="txtRegards" w:val="Met vriendelijke groet"/>
    <w:docVar w:name="txtReport" w:val="Rapport"/>
    <w:docVar w:name="txtResearchReport" w:val="Onderzoeksrapport"/>
    <w:docVar w:name="txtSubject" w:val="Onderwerp"/>
    <w:docVar w:name="txtTable" w:val="Tabel"/>
    <w:docVar w:name="txtTime" w:val="Tijd"/>
    <w:docVar w:name="txtTOC" w:val="Inhoudsopgave"/>
    <w:docVar w:name="txtTotalAmount" w:val="Totaal bedrag"/>
    <w:docVar w:name="txtUnit" w:val="Eenheid"/>
    <w:docVar w:name="txtVAT" w:val="BTW nr"/>
    <w:docVar w:name="txtVersionManagement" w:val="Versiebeheer"/>
    <w:docVar w:name="txtWhen" w:val="Wanneer"/>
    <w:docVar w:name="txtWho" w:val="Wie"/>
  </w:docVars>
  <w:rsids>
    <w:rsidRoot w:val="00A81AE0"/>
    <w:rsid w:val="000A2FA7"/>
    <w:rsid w:val="000A4F31"/>
    <w:rsid w:val="000B2BF5"/>
    <w:rsid w:val="000E0F20"/>
    <w:rsid w:val="001331B0"/>
    <w:rsid w:val="001560D5"/>
    <w:rsid w:val="001A6C47"/>
    <w:rsid w:val="001C561F"/>
    <w:rsid w:val="001E6953"/>
    <w:rsid w:val="00240C6F"/>
    <w:rsid w:val="00263837"/>
    <w:rsid w:val="002F5763"/>
    <w:rsid w:val="00301B01"/>
    <w:rsid w:val="00302BB9"/>
    <w:rsid w:val="003853E2"/>
    <w:rsid w:val="003A2C9C"/>
    <w:rsid w:val="003B4E32"/>
    <w:rsid w:val="003D1352"/>
    <w:rsid w:val="003F2816"/>
    <w:rsid w:val="0045358B"/>
    <w:rsid w:val="00513900"/>
    <w:rsid w:val="00533C65"/>
    <w:rsid w:val="005708ED"/>
    <w:rsid w:val="0059038F"/>
    <w:rsid w:val="00597083"/>
    <w:rsid w:val="005A3533"/>
    <w:rsid w:val="005A758C"/>
    <w:rsid w:val="005B056B"/>
    <w:rsid w:val="005C1E51"/>
    <w:rsid w:val="00611A96"/>
    <w:rsid w:val="00612C00"/>
    <w:rsid w:val="0062494B"/>
    <w:rsid w:val="00640E27"/>
    <w:rsid w:val="00691F13"/>
    <w:rsid w:val="007339F4"/>
    <w:rsid w:val="00740DD9"/>
    <w:rsid w:val="00761F91"/>
    <w:rsid w:val="0079188C"/>
    <w:rsid w:val="00824401"/>
    <w:rsid w:val="00871239"/>
    <w:rsid w:val="0089732C"/>
    <w:rsid w:val="008C3D95"/>
    <w:rsid w:val="00924D26"/>
    <w:rsid w:val="00975927"/>
    <w:rsid w:val="00977330"/>
    <w:rsid w:val="00A47FC1"/>
    <w:rsid w:val="00A81AE0"/>
    <w:rsid w:val="00A92504"/>
    <w:rsid w:val="00A941E8"/>
    <w:rsid w:val="00AA62B6"/>
    <w:rsid w:val="00AC55D7"/>
    <w:rsid w:val="00BA4E8E"/>
    <w:rsid w:val="00BF1136"/>
    <w:rsid w:val="00C258B8"/>
    <w:rsid w:val="00C53644"/>
    <w:rsid w:val="00CA6257"/>
    <w:rsid w:val="00CB2C69"/>
    <w:rsid w:val="00D065DD"/>
    <w:rsid w:val="00DB0223"/>
    <w:rsid w:val="00DC584C"/>
    <w:rsid w:val="00DD38AD"/>
    <w:rsid w:val="00E0667A"/>
    <w:rsid w:val="00E40B17"/>
    <w:rsid w:val="00E8681B"/>
    <w:rsid w:val="00F73F20"/>
    <w:rsid w:val="00FB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EF5309"/>
  <w15:chartTrackingRefBased/>
  <w15:docId w15:val="{3DF06F5D-6663-408E-9175-14A09B7F6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16"/>
        <w:szCs w:val="16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E32"/>
  </w:style>
  <w:style w:type="paragraph" w:styleId="Heading1">
    <w:name w:val="heading 1"/>
    <w:basedOn w:val="Normal"/>
    <w:next w:val="Normal"/>
    <w:link w:val="Heading1Char"/>
    <w:uiPriority w:val="9"/>
    <w:qFormat/>
    <w:rsid w:val="00977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52F0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52F0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330"/>
    <w:pPr>
      <w:keepNext/>
      <w:keepLines/>
      <w:spacing w:before="160" w:after="80"/>
      <w:outlineLvl w:val="2"/>
    </w:pPr>
    <w:rPr>
      <w:rFonts w:eastAsiaTheme="majorEastAsia" w:cstheme="majorBidi"/>
      <w:color w:val="C52F0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52F0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330"/>
    <w:pPr>
      <w:keepNext/>
      <w:keepLines/>
      <w:spacing w:before="80" w:after="40"/>
      <w:outlineLvl w:val="4"/>
    </w:pPr>
    <w:rPr>
      <w:rFonts w:eastAsiaTheme="majorEastAsia" w:cstheme="majorBidi"/>
      <w:color w:val="C52F0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330"/>
    <w:rPr>
      <w:rFonts w:asciiTheme="majorHAnsi" w:eastAsiaTheme="majorEastAsia" w:hAnsiTheme="majorHAnsi" w:cstheme="majorBidi"/>
      <w:color w:val="C52F0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330"/>
    <w:rPr>
      <w:rFonts w:asciiTheme="majorHAnsi" w:eastAsiaTheme="majorEastAsia" w:hAnsiTheme="majorHAnsi" w:cstheme="majorBidi"/>
      <w:color w:val="C52F0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330"/>
    <w:rPr>
      <w:rFonts w:eastAsiaTheme="majorEastAsia" w:cstheme="majorBidi"/>
      <w:color w:val="C52F0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330"/>
    <w:rPr>
      <w:rFonts w:eastAsiaTheme="majorEastAsia" w:cstheme="majorBidi"/>
      <w:i/>
      <w:iCs/>
      <w:color w:val="C52F0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330"/>
    <w:rPr>
      <w:rFonts w:eastAsiaTheme="majorEastAsia" w:cstheme="majorBidi"/>
      <w:color w:val="C52F0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330"/>
    <w:rPr>
      <w:i/>
      <w:iCs/>
      <w:color w:val="C52F0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330"/>
    <w:pPr>
      <w:pBdr>
        <w:top w:val="single" w:sz="4" w:space="10" w:color="C52F05" w:themeColor="accent1" w:themeShade="BF"/>
        <w:bottom w:val="single" w:sz="4" w:space="10" w:color="C52F05" w:themeColor="accent1" w:themeShade="BF"/>
      </w:pBdr>
      <w:spacing w:before="360" w:after="360"/>
      <w:ind w:left="864" w:right="864"/>
      <w:jc w:val="center"/>
    </w:pPr>
    <w:rPr>
      <w:i/>
      <w:iCs/>
      <w:color w:val="C52F0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330"/>
    <w:rPr>
      <w:i/>
      <w:iCs/>
      <w:color w:val="C52F0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330"/>
    <w:rPr>
      <w:b/>
      <w:bCs/>
      <w:smallCaps/>
      <w:color w:val="C52F0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77330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A35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533"/>
  </w:style>
  <w:style w:type="paragraph" w:styleId="Footer">
    <w:name w:val="footer"/>
    <w:basedOn w:val="Normal"/>
    <w:link w:val="FooterChar"/>
    <w:uiPriority w:val="99"/>
    <w:unhideWhenUsed/>
    <w:rsid w:val="005A35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533"/>
  </w:style>
  <w:style w:type="paragraph" w:styleId="NoSpacing">
    <w:name w:val="No Spacing"/>
    <w:uiPriority w:val="1"/>
    <w:qFormat/>
    <w:rsid w:val="003B4E32"/>
    <w:pPr>
      <w:spacing w:after="0" w:line="240" w:lineRule="auto"/>
    </w:pPr>
  </w:style>
  <w:style w:type="paragraph" w:customStyle="1" w:styleId="EGmetaheading">
    <w:name w:val="EG meta heading"/>
    <w:basedOn w:val="Normal"/>
    <w:next w:val="Normal"/>
    <w:uiPriority w:val="10"/>
    <w:rsid w:val="003B4E32"/>
    <w:pPr>
      <w:spacing w:before="280" w:after="40" w:line="240" w:lineRule="auto"/>
    </w:pPr>
    <w:rPr>
      <w:rFonts w:asciiTheme="majorHAnsi" w:hAnsiTheme="majorHAnsi"/>
      <w:bCs/>
      <w:color w:val="F94816" w:themeColor="accent1"/>
      <w:kern w:val="0"/>
      <w:sz w:val="14"/>
      <w:lang w:val="en-US"/>
      <w14:ligatures w14:val="none"/>
    </w:rPr>
  </w:style>
  <w:style w:type="paragraph" w:customStyle="1" w:styleId="EGMetaTekst">
    <w:name w:val="EG MetaTekst"/>
    <w:basedOn w:val="Normal"/>
    <w:uiPriority w:val="10"/>
    <w:rsid w:val="003B4E32"/>
    <w:pPr>
      <w:spacing w:after="0" w:line="240" w:lineRule="auto"/>
    </w:pPr>
    <w:rPr>
      <w:color w:val="000000" w:themeColor="text1"/>
      <w:kern w:val="0"/>
      <w:szCs w:val="20"/>
      <w14:ligatures w14:val="none"/>
    </w:rPr>
  </w:style>
  <w:style w:type="table" w:customStyle="1" w:styleId="STMTabel">
    <w:name w:val="STM Tabel"/>
    <w:basedOn w:val="TableNormal"/>
    <w:uiPriority w:val="99"/>
    <w:rsid w:val="00533C65"/>
    <w:pPr>
      <w:spacing w:after="0" w:line="240" w:lineRule="auto"/>
    </w:pPr>
    <w:tblPr>
      <w:tblInd w:w="-170" w:type="dxa"/>
      <w:tblBorders>
        <w:top w:val="single" w:sz="12" w:space="0" w:color="E1E7DB"/>
        <w:left w:val="single" w:sz="12" w:space="0" w:color="E1E7DB"/>
        <w:bottom w:val="single" w:sz="12" w:space="0" w:color="E1E7DB"/>
        <w:right w:val="single" w:sz="12" w:space="0" w:color="E1E7DB"/>
        <w:insideH w:val="single" w:sz="4" w:space="0" w:color="E1E7DB"/>
      </w:tblBorders>
    </w:tblPr>
    <w:tcPr>
      <w:vAlign w:val="center"/>
    </w:tcPr>
    <w:tblStylePr w:type="firstRow">
      <w:rPr>
        <w:b/>
      </w:rPr>
      <w:tblPr/>
      <w:tcPr>
        <w:shd w:val="clear" w:color="auto" w:fill="E1E7DB"/>
      </w:tcPr>
    </w:tblStylePr>
    <w:tblStylePr w:type="lastRow">
      <w:rPr>
        <w:b/>
      </w:rPr>
      <w:tblPr/>
      <w:tcPr>
        <w:shd w:val="clear" w:color="auto" w:fill="E1E7D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svg"/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k\Desktop\RFQ_editor\v3\files\rfq-editor-v2-handoff\rfq-v2\reference-docs\STM_Steel_Background.dotx" TargetMode="External"/></Relationships>
</file>

<file path=word/theme/theme1.xml><?xml version="1.0" encoding="utf-8"?>
<a:theme xmlns:a="http://schemas.openxmlformats.org/drawingml/2006/main" name="Kantoorthema">
  <a:themeElements>
    <a:clrScheme name="STM Group">
      <a:dk1>
        <a:sysClr val="windowText" lastClr="000000"/>
      </a:dk1>
      <a:lt1>
        <a:sysClr val="window" lastClr="FFFFFF"/>
      </a:lt1>
      <a:dk2>
        <a:srgbClr val="22293B"/>
      </a:dk2>
      <a:lt2>
        <a:srgbClr val="EEEEEF"/>
      </a:lt2>
      <a:accent1>
        <a:srgbClr val="F94816"/>
      </a:accent1>
      <a:accent2>
        <a:srgbClr val="314056"/>
      </a:accent2>
      <a:accent3>
        <a:srgbClr val="F6BD9A"/>
      </a:accent3>
      <a:accent4>
        <a:srgbClr val="304056"/>
      </a:accent4>
      <a:accent5>
        <a:srgbClr val="CBCFD5"/>
      </a:accent5>
      <a:accent6>
        <a:srgbClr val="F94816"/>
      </a:accent6>
      <a:hlink>
        <a:srgbClr val="EE4F1E"/>
      </a:hlink>
      <a:folHlink>
        <a:srgbClr val="F28F69"/>
      </a:folHlink>
    </a:clrScheme>
    <a:fontScheme name="STM Group">
      <a:majorFont>
        <a:latin typeface="HK Guise Regular"/>
        <a:ea typeface=""/>
        <a:cs typeface=""/>
      </a:majorFont>
      <a:minorFont>
        <a:latin typeface="HK Guise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4E46F3F50DFD4B99E9B720E51677B6" ma:contentTypeVersion="3" ma:contentTypeDescription="Create a new document." ma:contentTypeScope="" ma:versionID="e9059a4097cbe1daae0fca7157fddf61">
  <xsd:schema xmlns:xsd="http://www.w3.org/2001/XMLSchema" xmlns:xs="http://www.w3.org/2001/XMLSchema" xmlns:p="http://schemas.microsoft.com/office/2006/metadata/properties" xmlns:ns2="add57815-d7b2-4b6b-9d35-1fcd425ba4f6" targetNamespace="http://schemas.microsoft.com/office/2006/metadata/properties" ma:root="true" ma:fieldsID="2de036448adb2a2e1fe9a6198990e225" ns2:_="">
    <xsd:import namespace="add57815-d7b2-4b6b-9d35-1fcd425ba4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57815-d7b2-4b6b-9d35-1fcd425ba4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F9E288-1795-46DD-9F96-39836635B0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897856C-BD77-4977-B71D-4B7E8873F1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d57815-d7b2-4b6b-9d35-1fcd425ba4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A240CB-B8E1-4C5D-B1B7-F8416169FB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STM_Steel_Background</Template>
  <TotalTime>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 Karamroudi</dc:creator>
  <cp:keywords/>
  <dc:description/>
  <cp:lastModifiedBy>Ashkan Karamroudi</cp:lastModifiedBy>
  <cp:revision>1</cp:revision>
  <dcterms:created xsi:type="dcterms:W3CDTF">2026-03-13T13:45:00Z</dcterms:created>
  <dcterms:modified xsi:type="dcterms:W3CDTF">2026-03-13T13:45:00Z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0x010100064E46F3F50DFD4B99E9B720E51677B6</vt:lpwstr>
  </property>
</Properties>
</file>
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B7DB" w14:textId="77777777" w:rsidR="003F2816" w:rsidRPr="003F2816" w:rsidRDefault="003F2816" w:rsidP="003F2816"/>
    <w:p w14:paraId="033D15C4" w14:textId="77777777" w:rsidR="003F2816" w:rsidRPr="003F2816" w:rsidRDefault="003F2816" w:rsidP="003F2816"/>
    <w:p w14:paraId="5978C570" w14:textId="77777777" w:rsidR="003F2816" w:rsidRPr="003F2816" w:rsidRDefault="003F2816" w:rsidP="003F2816"/>
    <w:p w14:paraId="093B2D3D" w14:textId="77777777" w:rsidR="003F2816" w:rsidRPr="003F2816" w:rsidRDefault="003F2816" w:rsidP="003F2816"/>
    <w:p w14:paraId="3E433595" w14:textId="77777777" w:rsidR="003F2816" w:rsidRPr="003F2816" w:rsidRDefault="003F2816" w:rsidP="003F2816"/>
    <w:sectPr w:rsidR="003F2816" w:rsidRPr="003F2816" w:rsidSect="003B4E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76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13CFC" w14:textId="77777777" w:rsidR="009B74F4" w:rsidRPr="005708ED" w:rsidRDefault="009B74F4" w:rsidP="00977330">
      <w:pPr>
        <w:spacing w:after="0" w:line="240" w:lineRule="auto"/>
      </w:pPr>
      <w:r w:rsidRPr="005708ED">
        <w:separator/>
      </w:r>
    </w:p>
  </w:endnote>
  <w:endnote w:type="continuationSeparator" w:id="0">
    <w:p w14:paraId="1D1E6926" w14:textId="77777777" w:rsidR="009B74F4" w:rsidRPr="005708ED" w:rsidRDefault="009B74F4" w:rsidP="00977330">
      <w:pPr>
        <w:spacing w:after="0" w:line="240" w:lineRule="auto"/>
      </w:pPr>
      <w:r w:rsidRPr="005708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K Guise Regular"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F2810" w14:textId="77777777" w:rsidR="00F65ED5" w:rsidRDefault="00F65E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B4DEE" w14:textId="77777777" w:rsidR="005708ED" w:rsidRDefault="003B4E32" w:rsidP="001560D5">
    <w:pPr>
      <w:pStyle w:val="Footer"/>
      <w:spacing w:before="84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8D8E443" wp14:editId="3B2FB42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112028602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1549613762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0527753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406162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DB7060" id="Groep 5" o:spid="_x0000_s1026" style="position:absolute;margin-left:64.45pt;margin-top:0;width:115.65pt;height:78.35pt;z-index:251671552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GT60&#10;2TEDAACs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5EF9" w14:textId="77777777" w:rsidR="00301B01" w:rsidRPr="005708ED" w:rsidRDefault="00F65ED5" w:rsidP="001560D5">
    <w:pPr>
      <w:pStyle w:val="Footer"/>
      <w:spacing w:before="840"/>
    </w:pPr>
    <w:r w:rsidRPr="005708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D0C201" wp14:editId="7D475F94">
              <wp:simplePos x="0" y="0"/>
              <wp:positionH relativeFrom="page">
                <wp:posOffset>224393</wp:posOffset>
              </wp:positionH>
              <wp:positionV relativeFrom="page">
                <wp:align>bottom</wp:align>
              </wp:positionV>
              <wp:extent cx="5836920" cy="920087"/>
              <wp:effectExtent l="0" t="0" r="0" b="0"/>
              <wp:wrapNone/>
              <wp:docPr id="1363466446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6920" cy="92008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DAF6F5" w14:textId="77777777" w:rsidR="00F65ED5" w:rsidRPr="00301B01" w:rsidRDefault="00F65ED5" w:rsidP="00F65ED5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BB528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A.</w:t>
                          </w:r>
                          <w:r w:rsidRPr="00BB528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Staalmeesters Group BV</w:t>
                          </w:r>
                          <w:r w:rsidRPr="00BB528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T.</w:t>
                          </w:r>
                          <w:r w:rsidRPr="00BB528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+31 53 4781970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IBAN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NL34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INGB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0006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3391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34</w:t>
                          </w:r>
                        </w:p>
                        <w:p w14:paraId="2E40D991" w14:textId="77777777" w:rsidR="00F65ED5" w:rsidRPr="00E817A0" w:rsidRDefault="00F65ED5" w:rsidP="00F65ED5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Nijverheidstraat 39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E.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E817A0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info@stmgroup.nl</w:t>
                          </w:r>
                          <w:r w:rsidRPr="00E817A0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BIC:</w:t>
                          </w:r>
                          <w:r w:rsidRPr="00E817A0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INGBNL2A</w:t>
                          </w:r>
                        </w:p>
                        <w:p w14:paraId="08E74ADF" w14:textId="77777777" w:rsidR="00F65ED5" w:rsidRPr="002F1FE2" w:rsidRDefault="00F65ED5" w:rsidP="00F65ED5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</w:pPr>
                          <w:r w:rsidRPr="00E817A0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NL-7581 PV Losser</w:t>
                          </w:r>
                          <w:r w:rsidRPr="00E817A0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W.</w:t>
                          </w:r>
                          <w:r w:rsidRPr="00E817A0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2F1FE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stmgroup.nl</w:t>
                          </w:r>
                          <w:r w:rsidRPr="002F1FE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  <w:t>CoC:</w:t>
                          </w:r>
                          <w:r w:rsidRPr="002F1FE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  <w:t>06072156 Ensch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>ede</w:t>
                          </w:r>
                        </w:p>
                        <w:p w14:paraId="2C301385" w14:textId="77777777" w:rsidR="00F65ED5" w:rsidRPr="00301B01" w:rsidRDefault="00F65ED5" w:rsidP="00F65ED5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2F1FE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 w:rsidRPr="002F1FE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 w:rsidRPr="002F1FE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 w:rsidRPr="002F1FE2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BTW nr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NL802535422B01</w:t>
                          </w:r>
                        </w:p>
                        <w:p w14:paraId="4B69AC3C" w14:textId="77777777" w:rsidR="00301B01" w:rsidRPr="00301B01" w:rsidRDefault="00301B01" w:rsidP="00301B01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</w:p>
                        <w:p w14:paraId="30014840" w14:textId="77777777" w:rsidR="00F65ED5" w:rsidRDefault="00F65ED5"/>
                      </w:txbxContent>
                    </wps:txbx>
                    <wps:bodyPr rot="0" spcFirstLastPara="0" vertOverflow="overflow" horzOverflow="overflow" vert="horz" wrap="square" lIns="37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D0C201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6" type="#_x0000_t202" style="position:absolute;margin-left:17.65pt;margin-top:0;width:459.6pt;height:72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" filled="f" stroked="f" strokeweight=".5pt">
              <v:textbox inset="10.5mm">
                <w:txbxContent>
                  <w:p w14:paraId="1FDAF6F5" w14:textId="77777777" w:rsidR="00F65ED5" w:rsidRPr="00301B01" w:rsidRDefault="00F65ED5" w:rsidP="00F65ED5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BB528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A.</w:t>
                    </w:r>
                    <w:r w:rsidRPr="00BB528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Staalmeesters Group BV</w:t>
                    </w:r>
                    <w:r w:rsidRPr="00BB528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T.</w:t>
                    </w:r>
                    <w:r w:rsidRPr="00BB528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+31 53 4781970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IBAN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NL34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INGB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0006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3391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34</w:t>
                    </w:r>
                  </w:p>
                  <w:p w14:paraId="2E40D991" w14:textId="77777777" w:rsidR="00F65ED5" w:rsidRPr="00E817A0" w:rsidRDefault="00F65ED5" w:rsidP="00F65ED5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Nijverheidstraat 39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E.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E817A0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info@stmgroup.nl</w:t>
                    </w:r>
                    <w:r w:rsidRPr="00E817A0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BIC:</w:t>
                    </w:r>
                    <w:r w:rsidRPr="00E817A0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INGBNL2A</w:t>
                    </w:r>
                  </w:p>
                  <w:p w14:paraId="08E74ADF" w14:textId="77777777" w:rsidR="00F65ED5" w:rsidRPr="002F1FE2" w:rsidRDefault="00F65ED5" w:rsidP="00F65ED5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</w:pPr>
                    <w:r w:rsidRPr="00E817A0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NL-7581 PV Losser</w:t>
                    </w:r>
                    <w:r w:rsidRPr="00E817A0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W.</w:t>
                    </w:r>
                    <w:r w:rsidRPr="00E817A0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2F1FE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stmgroup.nl</w:t>
                    </w:r>
                    <w:r w:rsidRPr="002F1FE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  <w:t>CoC:</w:t>
                    </w:r>
                    <w:r w:rsidRPr="002F1FE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  <w:t>06072156 Ensch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>ede</w:t>
                    </w:r>
                  </w:p>
                  <w:p w14:paraId="2C301385" w14:textId="77777777" w:rsidR="00F65ED5" w:rsidRPr="00301B01" w:rsidRDefault="00F65ED5" w:rsidP="00F65ED5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2F1FE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 w:rsidRPr="002F1FE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 w:rsidRPr="002F1FE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 w:rsidRPr="002F1FE2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  <w:lang w:val="en-US"/>
                      </w:rPr>
                      <w:tab/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BTW nr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NL802535422B01</w:t>
                    </w:r>
                  </w:p>
                  <w:p w14:paraId="4B69AC3C" w14:textId="77777777" w:rsidR="00301B01" w:rsidRPr="00301B01" w:rsidRDefault="00301B01" w:rsidP="00301B01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</w:p>
                  <w:p w14:paraId="30014840" w14:textId="77777777" w:rsidR="00F65ED5" w:rsidRDefault="00F65ED5"/>
                </w:txbxContent>
              </v:textbox>
              <w10:wrap anchorx="page" anchory="page"/>
            </v:shape>
          </w:pict>
        </mc:Fallback>
      </mc:AlternateContent>
    </w:r>
    <w:r w:rsidR="003B4E32"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76DAE0E" wp14:editId="010395E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828178819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252777020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51136770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3843270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C4DE807" id="Groep 5" o:spid="_x0000_s1026" style="position:absolute;margin-left:64.45pt;margin-top:0;width:115.65pt;height:78.35pt;z-index:251673600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+tVt&#10;nzEDAACq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9754F" w14:textId="77777777" w:rsidR="009B74F4" w:rsidRPr="005708ED" w:rsidRDefault="009B74F4" w:rsidP="00977330">
      <w:pPr>
        <w:spacing w:after="0" w:line="240" w:lineRule="auto"/>
      </w:pPr>
      <w:r w:rsidRPr="005708ED">
        <w:separator/>
      </w:r>
    </w:p>
  </w:footnote>
  <w:footnote w:type="continuationSeparator" w:id="0">
    <w:p w14:paraId="6EADAE5B" w14:textId="77777777" w:rsidR="009B74F4" w:rsidRPr="005708ED" w:rsidRDefault="009B74F4" w:rsidP="00977330">
      <w:pPr>
        <w:spacing w:after="0" w:line="240" w:lineRule="auto"/>
      </w:pPr>
      <w:r w:rsidRPr="005708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F90B" w14:textId="77777777" w:rsidR="00F65ED5" w:rsidRDefault="00F65E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7806" w14:textId="77777777" w:rsidR="005708ED" w:rsidRDefault="005708ED" w:rsidP="001560D5">
    <w:pPr>
      <w:pStyle w:val="Header"/>
      <w:spacing w:after="840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E469DA1" wp14:editId="38AC0058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11835" cy="743659"/>
          <wp:effectExtent l="0" t="0" r="0" b="0"/>
          <wp:wrapNone/>
          <wp:docPr id="152234555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2345553" name="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-88050" r="-80005" b="-1"/>
                  <a:stretch/>
                </pic:blipFill>
                <pic:spPr bwMode="auto">
                  <a:xfrm>
                    <a:off x="0" y="0"/>
                    <a:ext cx="711835" cy="7436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DFD9A" w14:textId="77777777" w:rsidR="005A3533" w:rsidRPr="005708ED" w:rsidRDefault="0045358B" w:rsidP="003B4E32">
    <w:pPr>
      <w:pStyle w:val="Header"/>
      <w:spacing w:after="840"/>
    </w:pPr>
    <w:r w:rsidRPr="005708ED">
      <w:rPr>
        <w:noProof/>
      </w:rPr>
      <w:drawing>
        <wp:anchor distT="0" distB="0" distL="114300" distR="114300" simplePos="0" relativeHeight="251658240" behindDoc="0" locked="0" layoutInCell="1" allowOverlap="1" wp14:anchorId="1CAD5AE0" wp14:editId="162A93EE">
          <wp:simplePos x="0" y="0"/>
          <wp:positionH relativeFrom="page">
            <wp:posOffset>258445</wp:posOffset>
          </wp:positionH>
          <wp:positionV relativeFrom="page">
            <wp:posOffset>261191</wp:posOffset>
          </wp:positionV>
          <wp:extent cx="2455200" cy="542933"/>
          <wp:effectExtent l="0" t="0" r="0" b="0"/>
          <wp:wrapNone/>
          <wp:docPr id="1279136790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9136790" name="Logo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66656"/>
                  <a:stretch/>
                </pic:blipFill>
                <pic:spPr>
                  <a:xfrm>
                    <a:off x="0" y="0"/>
                    <a:ext cx="2455200" cy="5429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tity" w:val="STM Group"/>
    <w:docVar w:name="idxAddress" w:val="Nijverheidsstraat 39"/>
    <w:docVar w:name="idxBIC" w:val="INGBNL2A"/>
    <w:docVar w:name="idxCoC" w:val="Enschede: 56856296"/>
    <w:docVar w:name="idxCountry" w:val="The Netherlands"/>
    <w:docVar w:name="idxEmail" w:val="info@stmgroup.com"/>
    <w:docVar w:name="idxFullname" w:val="STM Groep B.V"/>
    <w:docVar w:name="idxIBAN" w:val="NL34INGB0667393455"/>
    <w:docVar w:name="idxName" w:val="STM Group"/>
    <w:docVar w:name="idxPhone" w:val="+31 53 4781970"/>
    <w:docVar w:name="idxPlace" w:val="Losser"/>
    <w:docVar w:name="idxVAT" w:val="NL852334205B01"/>
    <w:docVar w:name="idxWebsite" w:val="stmgroup.com"/>
    <w:docVar w:name="idxZIP" w:val="NL-7581 PV"/>
    <w:docVar w:name="Language" w:val="NL"/>
    <w:docVar w:name="txtAbsent" w:val="Afwezig"/>
    <w:docVar w:name="txtActionList" w:val="Actielijst"/>
    <w:docVar w:name="txtAgenda" w:val="Agenda"/>
    <w:docVar w:name="txtAnyOtherBusiness" w:val="Rondvraag"/>
    <w:docVar w:name="txtAppendix1" w:val="Bijlage %1"/>
    <w:docVar w:name="txtAppendix2" w:val="B.%1.%2"/>
    <w:docVar w:name="txtAppendix3" w:val="B.%1.%2.%3"/>
    <w:docVar w:name="txtArticleCode" w:val="Artikelcode"/>
    <w:docVar w:name="txtAttn" w:val="T.a.v"/>
    <w:docVar w:name="txtAuthor" w:val="Auteur"/>
    <w:docVar w:name="txtBank" w:val="Bank"/>
    <w:docVar w:name="txtBIC" w:val="BIC"/>
    <w:docVar w:name="txtChairman" w:val="Voorzitter"/>
    <w:docVar w:name="txtClient" w:val="Klant"/>
    <w:docVar w:name="txtClientReference" w:val="Klantreferentie"/>
    <w:docVar w:name="txtCoC" w:val="CoC"/>
    <w:docVar w:name="txtCompanyDomicile" w:val="Vestigingsplaats"/>
    <w:docVar w:name="txtContact" w:val="Contact"/>
    <w:docVar w:name="txtCopyright" w:val="De rechten van intellectuele en industriële eigendom, waaronder het auteursrecht, op alle informatie in dit document berusten bij edilon)(sedra of diens licentiegevers. Verveelvoudiging en/of commercieel gebruik van deze informatie anders dan voor het doel waarvoor dit document is bestemd is niet toegestaan, tenzij hiervoor uitdrukkelijk schriftelijke toestemming is verleend. Alle rechten worden voorbehouden."/>
    <w:docVar w:name="txtDate" w:val="Datum"/>
    <w:docVar w:name="txtDear" w:val="Geachte"/>
    <w:docVar w:name="txtDescription" w:val="Beschrijving"/>
    <w:docVar w:name="txtDistributionList" w:val="Verzendlijst"/>
    <w:docVar w:name="txtDocumentNumber" w:val="Documentnummer"/>
    <w:docVar w:name="txtDocumentProperties" w:val="Documenteigenschappen"/>
    <w:docVar w:name="txtEquation" w:val="Vergelijking"/>
    <w:docVar w:name="txtFigure" w:val="Figuur"/>
    <w:docVar w:name="txtFrom" w:val="Van"/>
    <w:docVar w:name="txtIBAN" w:val="IBAN"/>
    <w:docVar w:name="txtIncomingPieces" w:val="Ingekomen stukken"/>
    <w:docVar w:name="txtKindRegards" w:val="Met vriendelijke groet"/>
    <w:docVar w:name="txtKVK" w:val="Kvk"/>
    <w:docVar w:name="txtLocation" w:val="Locatie"/>
    <w:docVar w:name="txtManager" w:val="Directeur"/>
    <w:docVar w:name="txtMinutes" w:val="Notulen"/>
    <w:docVar w:name="txtMinutesLastMeeting" w:val="Notulen vorige vergadering"/>
    <w:docVar w:name="txtMinutesList" w:val="Notulistenlijst"/>
    <w:docVar w:name="txtMinutesMeeting" w:val="Verslag vergadering"/>
    <w:docVar w:name="txtNoteTaker" w:val="Notulist"/>
    <w:docVar w:name="txtOffer" w:val="Offerte"/>
    <w:docVar w:name="txtOpening" w:val="Opening"/>
    <w:docVar w:name="txtPage" w:val="pagina"/>
    <w:docVar w:name="txtPlace" w:val="Plaats"/>
    <w:docVar w:name="txtPresent" w:val="Aanwezig"/>
    <w:docVar w:name="txtPricePerUnit" w:val="Prijs per eenheid"/>
    <w:docVar w:name="txtProjectDescription" w:val="Projectbeschijving"/>
    <w:docVar w:name="txtProjectNumber" w:val="Projectnummer"/>
    <w:docVar w:name="txtQuantity" w:val="Aantal"/>
    <w:docVar w:name="txtReference" w:val="Referentie"/>
    <w:docVar w:name="txtRegards" w:val="Met vriendelijke groet"/>
    <w:docVar w:name="txtReport" w:val="Rapport"/>
    <w:docVar w:name="txtResearchReport" w:val="Onderzoeksrapport"/>
    <w:docVar w:name="txtSubject" w:val="Onderwerp"/>
    <w:docVar w:name="txtTable" w:val="Tabel"/>
    <w:docVar w:name="txtTime" w:val="Tijd"/>
    <w:docVar w:name="txtTOC" w:val="Inhoudsopgave"/>
    <w:docVar w:name="txtTotalAmount" w:val="Totaal bedrag"/>
    <w:docVar w:name="txtUnit" w:val="Eenheid"/>
    <w:docVar w:name="txtVAT" w:val="BTW nr"/>
    <w:docVar w:name="txtVersionManagement" w:val="Versiebeheer"/>
    <w:docVar w:name="txtWhen" w:val="Wanneer"/>
    <w:docVar w:name="txtWho" w:val="Wie"/>
  </w:docVars>
  <w:rsids>
    <w:rsidRoot w:val="004447AF"/>
    <w:rsid w:val="000972E9"/>
    <w:rsid w:val="000A4F31"/>
    <w:rsid w:val="000B2BF5"/>
    <w:rsid w:val="000E0F20"/>
    <w:rsid w:val="001331B0"/>
    <w:rsid w:val="001560D5"/>
    <w:rsid w:val="001A6C47"/>
    <w:rsid w:val="001B50A1"/>
    <w:rsid w:val="001C561F"/>
    <w:rsid w:val="00240C6F"/>
    <w:rsid w:val="00263837"/>
    <w:rsid w:val="002F1FE2"/>
    <w:rsid w:val="002F5763"/>
    <w:rsid w:val="00301B01"/>
    <w:rsid w:val="003853E2"/>
    <w:rsid w:val="003A2C9C"/>
    <w:rsid w:val="003B3A3A"/>
    <w:rsid w:val="003B4E32"/>
    <w:rsid w:val="003D1352"/>
    <w:rsid w:val="003F2816"/>
    <w:rsid w:val="004447AF"/>
    <w:rsid w:val="0045358B"/>
    <w:rsid w:val="0046607E"/>
    <w:rsid w:val="004F4B67"/>
    <w:rsid w:val="00513900"/>
    <w:rsid w:val="00533C65"/>
    <w:rsid w:val="005708ED"/>
    <w:rsid w:val="0059038F"/>
    <w:rsid w:val="005A3533"/>
    <w:rsid w:val="005B056B"/>
    <w:rsid w:val="005C1E51"/>
    <w:rsid w:val="005E6EB5"/>
    <w:rsid w:val="00604CB1"/>
    <w:rsid w:val="00611A96"/>
    <w:rsid w:val="0062494B"/>
    <w:rsid w:val="00640E27"/>
    <w:rsid w:val="00691F13"/>
    <w:rsid w:val="007339F4"/>
    <w:rsid w:val="00761F91"/>
    <w:rsid w:val="0079188C"/>
    <w:rsid w:val="007C49F4"/>
    <w:rsid w:val="00817223"/>
    <w:rsid w:val="008C3D95"/>
    <w:rsid w:val="0091244B"/>
    <w:rsid w:val="00924D26"/>
    <w:rsid w:val="009343E8"/>
    <w:rsid w:val="00977330"/>
    <w:rsid w:val="009B74F4"/>
    <w:rsid w:val="00A47FC1"/>
    <w:rsid w:val="00A92504"/>
    <w:rsid w:val="00A941E8"/>
    <w:rsid w:val="00AA62B6"/>
    <w:rsid w:val="00AC55D7"/>
    <w:rsid w:val="00BA4E8E"/>
    <w:rsid w:val="00BB5281"/>
    <w:rsid w:val="00BF1136"/>
    <w:rsid w:val="00C258B8"/>
    <w:rsid w:val="00CA6257"/>
    <w:rsid w:val="00CA7654"/>
    <w:rsid w:val="00D065DD"/>
    <w:rsid w:val="00DB0223"/>
    <w:rsid w:val="00DC584C"/>
    <w:rsid w:val="00E0667A"/>
    <w:rsid w:val="00E52AE1"/>
    <w:rsid w:val="00E61871"/>
    <w:rsid w:val="00E817A0"/>
    <w:rsid w:val="00E8681B"/>
    <w:rsid w:val="00F65ED5"/>
    <w:rsid w:val="00F7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04BAE"/>
  <w15:chartTrackingRefBased/>
  <w15:docId w15:val="{3DF06F5D-6663-408E-9175-14A09B7F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E32"/>
  </w:style>
  <w:style w:type="paragraph" w:styleId="Heading1">
    <w:name w:val="heading 1"/>
    <w:basedOn w:val="Normal"/>
    <w:next w:val="Normal"/>
    <w:link w:val="Heading1Char"/>
    <w:uiPriority w:val="9"/>
    <w:qFormat/>
    <w:rsid w:val="0097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30"/>
    <w:pPr>
      <w:keepNext/>
      <w:keepLines/>
      <w:spacing w:before="160" w:after="80"/>
      <w:outlineLvl w:val="2"/>
    </w:pPr>
    <w:rPr>
      <w:rFonts w:eastAsiaTheme="majorEastAsia" w:cstheme="majorBidi"/>
      <w:color w:val="C52F0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2F0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30"/>
    <w:pPr>
      <w:keepNext/>
      <w:keepLines/>
      <w:spacing w:before="80" w:after="40"/>
      <w:outlineLvl w:val="4"/>
    </w:pPr>
    <w:rPr>
      <w:rFonts w:eastAsiaTheme="majorEastAsia" w:cstheme="majorBidi"/>
      <w:color w:val="C52F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30"/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30"/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30"/>
    <w:rPr>
      <w:rFonts w:eastAsiaTheme="majorEastAsia" w:cstheme="majorBidi"/>
      <w:color w:val="C52F0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30"/>
    <w:rPr>
      <w:rFonts w:eastAsiaTheme="majorEastAsia" w:cstheme="majorBidi"/>
      <w:i/>
      <w:iCs/>
      <w:color w:val="C52F0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30"/>
    <w:rPr>
      <w:rFonts w:eastAsiaTheme="majorEastAsia" w:cstheme="majorBidi"/>
      <w:color w:val="C52F0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30"/>
    <w:rPr>
      <w:i/>
      <w:iCs/>
      <w:color w:val="C52F0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30"/>
    <w:pPr>
      <w:pBdr>
        <w:top w:val="single" w:sz="4" w:space="10" w:color="C52F05" w:themeColor="accent1" w:themeShade="BF"/>
        <w:bottom w:val="single" w:sz="4" w:space="10" w:color="C52F05" w:themeColor="accent1" w:themeShade="BF"/>
      </w:pBdr>
      <w:spacing w:before="360" w:after="360"/>
      <w:ind w:left="864" w:right="864"/>
      <w:jc w:val="center"/>
    </w:pPr>
    <w:rPr>
      <w:i/>
      <w:iCs/>
      <w:color w:val="C52F0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30"/>
    <w:rPr>
      <w:i/>
      <w:iCs/>
      <w:color w:val="C52F0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30"/>
    <w:rPr>
      <w:b/>
      <w:bCs/>
      <w:smallCaps/>
      <w:color w:val="C52F0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733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533"/>
  </w:style>
  <w:style w:type="paragraph" w:styleId="Footer">
    <w:name w:val="footer"/>
    <w:basedOn w:val="Normal"/>
    <w:link w:val="Foot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533"/>
  </w:style>
  <w:style w:type="paragraph" w:styleId="NoSpacing">
    <w:name w:val="No Spacing"/>
    <w:uiPriority w:val="1"/>
    <w:qFormat/>
    <w:rsid w:val="003B4E32"/>
    <w:pPr>
      <w:spacing w:after="0" w:line="240" w:lineRule="auto"/>
    </w:pPr>
  </w:style>
  <w:style w:type="paragraph" w:customStyle="1" w:styleId="EGmetaheading">
    <w:name w:val="EG meta heading"/>
    <w:basedOn w:val="Normal"/>
    <w:next w:val="Normal"/>
    <w:uiPriority w:val="10"/>
    <w:rsid w:val="003B4E32"/>
    <w:pPr>
      <w:spacing w:before="280" w:after="40" w:line="240" w:lineRule="auto"/>
    </w:pPr>
    <w:rPr>
      <w:rFonts w:asciiTheme="majorHAnsi" w:hAnsiTheme="majorHAnsi"/>
      <w:bCs/>
      <w:color w:val="F94816" w:themeColor="accent1"/>
      <w:kern w:val="0"/>
      <w:sz w:val="14"/>
      <w:lang w:val="en-US"/>
      <w14:ligatures w14:val="none"/>
    </w:rPr>
  </w:style>
  <w:style w:type="paragraph" w:customStyle="1" w:styleId="EGMetaTekst">
    <w:name w:val="EG MetaTekst"/>
    <w:basedOn w:val="Normal"/>
    <w:uiPriority w:val="10"/>
    <w:rsid w:val="003B4E32"/>
    <w:pPr>
      <w:spacing w:after="0" w:line="240" w:lineRule="auto"/>
    </w:pPr>
    <w:rPr>
      <w:color w:val="000000" w:themeColor="text1"/>
      <w:kern w:val="0"/>
      <w:szCs w:val="20"/>
      <w14:ligatures w14:val="none"/>
    </w:rPr>
  </w:style>
  <w:style w:type="table" w:customStyle="1" w:styleId="STMTabel">
    <w:name w:val="STM Tabel"/>
    <w:basedOn w:val="TableNormal"/>
    <w:uiPriority w:val="99"/>
    <w:rsid w:val="00533C65"/>
    <w:pPr>
      <w:spacing w:after="0" w:line="240" w:lineRule="auto"/>
    </w:pPr>
    <w:tblPr>
      <w:tblInd w:w="-170" w:type="dxa"/>
      <w:tblBorders>
        <w:top w:val="single" w:sz="12" w:space="0" w:color="E1E7DB"/>
        <w:left w:val="single" w:sz="12" w:space="0" w:color="E1E7DB"/>
        <w:bottom w:val="single" w:sz="12" w:space="0" w:color="E1E7DB"/>
        <w:right w:val="single" w:sz="12" w:space="0" w:color="E1E7DB"/>
        <w:insideH w:val="single" w:sz="4" w:space="0" w:color="E1E7DB"/>
      </w:tblBorders>
    </w:tblPr>
    <w:tcPr>
      <w:vAlign w:val="center"/>
    </w:tcPr>
    <w:tblStylePr w:type="firstRow">
      <w:rPr>
        <w:b/>
      </w:rPr>
      <w:tblPr/>
      <w:tcPr>
        <w:shd w:val="clear" w:color="auto" w:fill="E1E7DB"/>
      </w:tcPr>
    </w:tblStylePr>
    <w:tblStylePr w:type="lastRow">
      <w:rPr>
        <w:b/>
      </w:rPr>
      <w:tblPr/>
      <w:tcPr>
        <w:shd w:val="clear" w:color="auto" w:fill="E1E7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\Desktop\RFQ_editor\v3\files\rfq-editor-v2-handoff\rfq-v2\reference-docs\STM_Group_Background.dotx" TargetMode="External"/></Relationships>
</file>

<file path=word/theme/theme1.xml><?xml version="1.0" encoding="utf-8"?>
<a:theme xmlns:a="http://schemas.openxmlformats.org/drawingml/2006/main" name="Kantoorthema">
  <a:themeElements>
    <a:clrScheme name="STM Group">
      <a:dk1>
        <a:sysClr val="windowText" lastClr="000000"/>
      </a:dk1>
      <a:lt1>
        <a:sysClr val="window" lastClr="FFFFFF"/>
      </a:lt1>
      <a:dk2>
        <a:srgbClr val="22293B"/>
      </a:dk2>
      <a:lt2>
        <a:srgbClr val="EEEEEF"/>
      </a:lt2>
      <a:accent1>
        <a:srgbClr val="F94816"/>
      </a:accent1>
      <a:accent2>
        <a:srgbClr val="314056"/>
      </a:accent2>
      <a:accent3>
        <a:srgbClr val="F6BD9A"/>
      </a:accent3>
      <a:accent4>
        <a:srgbClr val="304056"/>
      </a:accent4>
      <a:accent5>
        <a:srgbClr val="CBCFD5"/>
      </a:accent5>
      <a:accent6>
        <a:srgbClr val="F94816"/>
      </a:accent6>
      <a:hlink>
        <a:srgbClr val="EE4F1E"/>
      </a:hlink>
      <a:folHlink>
        <a:srgbClr val="F28F69"/>
      </a:folHlink>
    </a:clrScheme>
    <a:fontScheme name="STM Group">
      <a:majorFont>
        <a:latin typeface="HK Guise Regular"/>
        <a:ea typeface=""/>
        <a:cs typeface=""/>
      </a:majorFont>
      <a:minorFont>
        <a:latin typeface="HK Guise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E46F3F50DFD4B99E9B720E51677B6" ma:contentTypeVersion="3" ma:contentTypeDescription="Create a new document." ma:contentTypeScope="" ma:versionID="e9059a4097cbe1daae0fca7157fddf61">
  <xsd:schema xmlns:xsd="http://www.w3.org/2001/XMLSchema" xmlns:xs="http://www.w3.org/2001/XMLSchema" xmlns:p="http://schemas.microsoft.com/office/2006/metadata/properties" xmlns:ns2="add57815-d7b2-4b6b-9d35-1fcd425ba4f6" targetNamespace="http://schemas.microsoft.com/office/2006/metadata/properties" ma:root="true" ma:fieldsID="2de036448adb2a2e1fe9a6198990e225" ns2:_="">
    <xsd:import namespace="add57815-d7b2-4b6b-9d35-1fcd425ba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57815-d7b2-4b6b-9d35-1fcd425ba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E288-1795-46DD-9F96-39836635B0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A240CB-B8E1-4C5D-B1B7-F8416169FB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694D06-D358-4E32-B445-2309F81F7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57815-d7b2-4b6b-9d35-1fcd425ba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5F19F2-0C6D-41D8-85AF-D4CE1E4F7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STM_Group_Background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Karamroudi</dc:creator>
  <cp:keywords/>
  <dc:description/>
  <cp:lastModifiedBy>Ashkan Karamroudi</cp:lastModifiedBy>
  <cp:revision>1</cp:revision>
  <dcterms:created xsi:type="dcterms:W3CDTF">2026-03-13T13:44:00Z</dcterms:created>
  <dcterms:modified xsi:type="dcterms:W3CDTF">2026-03-13T13:45:00Z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0x010100064E46F3F50DFD4B99E9B720E51677B6</vt:lpwstr>
  </property>
</Properties>
</file>